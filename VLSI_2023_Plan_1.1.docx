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-488168076"/>
        <w:docPartObj>
          <w:docPartGallery w:val="Cover Pages"/>
          <w:docPartUnique/>
        </w:docPartObj>
      </w:sdtPr>
      <w:sdtEndPr>
        <w:rPr>
          <w:rFonts w:ascii="Times New Roman" w:eastAsia="SimSun" w:hAnsi="Times New Roman" w:cs="Times New Roman"/>
          <w:sz w:val="20"/>
          <w:szCs w:val="20"/>
        </w:rPr>
      </w:sdtEndPr>
      <w:sdtContent>
        <w:p w14:paraId="61978A6B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noProof/>
              <w:sz w:val="72"/>
              <w:szCs w:val="72"/>
              <w:lang w:eastAsia="en-US"/>
            </w:rPr>
            <w:drawing>
              <wp:anchor distT="0" distB="0" distL="114300" distR="114300" simplePos="0" relativeHeight="251658240" behindDoc="0" locked="0" layoutInCell="1" allowOverlap="1" wp14:anchorId="7014D273" wp14:editId="69DA86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988000" cy="10090800"/>
                <wp:effectExtent l="0" t="0" r="3175" b="5715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lphin Document Cover.jp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000" cy="1009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A60D1B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36517D4E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6F40F186" w14:textId="77777777" w:rsidR="000B1D8C" w:rsidRDefault="000B1D8C" w:rsidP="78FA82FE">
          <w:pPr>
            <w:pStyle w:val="NoSpacing"/>
            <w:ind w:left="4140"/>
            <w:jc w:val="both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297E99DE" w14:textId="77777777" w:rsidR="000B1D8C" w:rsidRDefault="000B1D8C" w:rsidP="78FA82FE">
          <w:pPr>
            <w:pStyle w:val="NoSpacing"/>
            <w:ind w:left="4140"/>
            <w:jc w:val="both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sdt>
          <w:sdtPr>
            <w:rPr>
              <w:rFonts w:ascii="Arial" w:eastAsiaTheme="majorEastAsia" w:hAnsi="Arial" w:cs="Arial"/>
              <w:b/>
              <w:bCs/>
              <w:color w:val="0759FA" w:themeColor="accent1"/>
              <w:sz w:val="64"/>
              <w:szCs w:val="64"/>
            </w:rPr>
            <w:alias w:val="Title"/>
            <w:tag w:val=""/>
            <w:id w:val="1209843739"/>
            <w:placeholder>
              <w:docPart w:val="6F9CF2384DE142B3B7A3EAD4927CD08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8E19A9C" w14:textId="05185D37" w:rsidR="000B1D8C" w:rsidRPr="00350B00" w:rsidRDefault="00BA5DCB" w:rsidP="00350B00">
              <w:pPr>
                <w:pStyle w:val="NoSpacing"/>
                <w:ind w:left="4140"/>
                <w:rPr>
                  <w:rFonts w:ascii="Arial" w:eastAsiaTheme="majorEastAsia" w:hAnsi="Arial" w:cs="Arial"/>
                  <w:b/>
                  <w:bCs/>
                  <w:color w:val="0759FA" w:themeColor="accent1"/>
                  <w:sz w:val="64"/>
                  <w:szCs w:val="64"/>
                </w:rPr>
              </w:pPr>
              <w:r>
                <w:rPr>
                  <w:rFonts w:ascii="Arial" w:eastAsiaTheme="majorEastAsia" w:hAnsi="Arial" w:cs="Arial"/>
                  <w:b/>
                  <w:bCs/>
                  <w:color w:val="0759FA" w:themeColor="accent1"/>
                  <w:sz w:val="64"/>
                  <w:szCs w:val="64"/>
                </w:rPr>
                <w:t>VLSI Course</w:t>
              </w:r>
            </w:p>
          </w:sdtContent>
        </w:sdt>
        <w:p w14:paraId="01F53F06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sdt>
          <w:sdtPr>
            <w:rPr>
              <w:rFonts w:ascii="Arial" w:eastAsiaTheme="majorEastAsia" w:hAnsi="Arial" w:cs="Arial"/>
              <w:b/>
              <w:bCs/>
              <w:color w:val="0759FA" w:themeColor="accent1"/>
              <w:sz w:val="36"/>
              <w:szCs w:val="36"/>
            </w:rPr>
            <w:alias w:val="Subject"/>
            <w:tag w:val=""/>
            <w:id w:val="2016257916"/>
            <w:placeholder>
              <w:docPart w:val="31BE11CA969E4056B233C10CB923225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87F6F78" w14:textId="5720EF5C" w:rsidR="000B1D8C" w:rsidRPr="00350B00" w:rsidRDefault="00556170" w:rsidP="00350B00">
              <w:pPr>
                <w:pStyle w:val="NoSpacing"/>
                <w:ind w:left="4140"/>
                <w:rPr>
                  <w:rFonts w:ascii="Arial" w:eastAsiaTheme="majorEastAsia" w:hAnsi="Arial" w:cs="Arial"/>
                  <w:b/>
                  <w:bCs/>
                  <w:color w:val="0759FA" w:themeColor="accent1"/>
                  <w:sz w:val="36"/>
                  <w:szCs w:val="36"/>
                </w:rPr>
              </w:pPr>
              <w:r>
                <w:rPr>
                  <w:rFonts w:ascii="Arial" w:eastAsiaTheme="majorEastAsia" w:hAnsi="Arial" w:cs="Arial"/>
                  <w:b/>
                  <w:bCs/>
                  <w:color w:val="0759FA" w:themeColor="accent1"/>
                  <w:sz w:val="36"/>
                  <w:szCs w:val="36"/>
                </w:rPr>
                <w:t xml:space="preserve">Plan for </w:t>
              </w:r>
              <w:r w:rsidR="00BA5DCB">
                <w:rPr>
                  <w:rFonts w:ascii="Arial" w:eastAsiaTheme="majorEastAsia" w:hAnsi="Arial" w:cs="Arial"/>
                  <w:b/>
                  <w:bCs/>
                  <w:color w:val="0759FA" w:themeColor="accent1"/>
                  <w:sz w:val="36"/>
                  <w:szCs w:val="36"/>
                </w:rPr>
                <w:t>VLSI Course Project</w:t>
              </w:r>
            </w:p>
          </w:sdtContent>
        </w:sdt>
        <w:p w14:paraId="0BE42178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sdt>
          <w:sdtPr>
            <w:rPr>
              <w:rFonts w:asciiTheme="minorHAnsi" w:eastAsiaTheme="majorEastAsia" w:hAnsiTheme="minorHAnsi" w:cstheme="minorHAnsi"/>
              <w:b/>
              <w:bCs/>
              <w:i/>
              <w:iCs/>
              <w:color w:val="0759FA" w:themeColor="accent1"/>
              <w:sz w:val="28"/>
              <w:szCs w:val="28"/>
            </w:rPr>
            <w:alias w:val="Category"/>
            <w:tag w:val=""/>
            <w:id w:val="465245854"/>
            <w:placeholder>
              <w:docPart w:val="09C5FA648EA34EEB9D3D5A8A5047E26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EndPr/>
          <w:sdtContent>
            <w:p w14:paraId="49E4BF07" w14:textId="62977AC3" w:rsidR="000B1D8C" w:rsidRDefault="00556170" w:rsidP="00350B00">
              <w:pPr>
                <w:pStyle w:val="NoSpacing"/>
                <w:spacing w:before="240" w:line="276" w:lineRule="auto"/>
                <w:ind w:left="4140"/>
                <w:rPr>
                  <w:rFonts w:asciiTheme="minorHAnsi" w:eastAsiaTheme="majorEastAsia" w:hAnsiTheme="minorHAnsi" w:cstheme="minorHAnsi"/>
                  <w:b/>
                  <w:bCs/>
                  <w:i/>
                  <w:iCs/>
                  <w:color w:val="0759FA" w:themeColor="accent1"/>
                  <w:sz w:val="28"/>
                  <w:szCs w:val="28"/>
                </w:rPr>
              </w:pPr>
              <w:r>
                <w:rPr>
                  <w:rFonts w:asciiTheme="minorHAnsi" w:eastAsiaTheme="majorEastAsia" w:hAnsiTheme="minorHAnsi" w:cstheme="minorHAnsi"/>
                  <w:b/>
                  <w:bCs/>
                  <w:i/>
                  <w:iCs/>
                  <w:color w:val="0759FA" w:themeColor="accent1"/>
                  <w:sz w:val="28"/>
                  <w:szCs w:val="28"/>
                </w:rPr>
                <w:t>Training Plan</w:t>
              </w:r>
            </w:p>
          </w:sdtContent>
        </w:sdt>
        <w:sdt>
          <w:sdtPr>
            <w:rPr>
              <w:rFonts w:asciiTheme="minorHAnsi" w:eastAsiaTheme="majorEastAsia" w:hAnsiTheme="minorHAnsi" w:cstheme="minorHAnsi"/>
              <w:b/>
              <w:bCs/>
              <w:i/>
              <w:iCs/>
              <w:color w:val="0759FA" w:themeColor="accent1"/>
              <w:sz w:val="28"/>
              <w:szCs w:val="28"/>
            </w:rPr>
            <w:alias w:val="Status"/>
            <w:tag w:val=""/>
            <w:id w:val="-1513914608"/>
            <w:placeholder>
              <w:docPart w:val="2D47C315048343F9BB85DA53E96E828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67813F7D" w14:textId="637BBE7D" w:rsidR="00350B00" w:rsidRPr="00350B00" w:rsidRDefault="00350B00" w:rsidP="00350B00">
              <w:pPr>
                <w:pStyle w:val="NoSpacing"/>
                <w:spacing w:before="240" w:line="276" w:lineRule="auto"/>
                <w:ind w:left="4140"/>
                <w:rPr>
                  <w:rFonts w:asciiTheme="minorHAnsi" w:eastAsiaTheme="majorEastAsia" w:hAnsiTheme="minorHAnsi" w:cstheme="minorHAnsi"/>
                  <w:b/>
                  <w:bCs/>
                  <w:i/>
                  <w:iCs/>
                  <w:color w:val="0759FA" w:themeColor="accent1"/>
                  <w:sz w:val="28"/>
                  <w:szCs w:val="28"/>
                </w:rPr>
              </w:pPr>
              <w:r>
                <w:rPr>
                  <w:rFonts w:asciiTheme="minorHAnsi" w:eastAsiaTheme="majorEastAsia" w:hAnsiTheme="minorHAnsi" w:cstheme="minorHAnsi"/>
                  <w:b/>
                  <w:bCs/>
                  <w:i/>
                  <w:iCs/>
                  <w:color w:val="0759FA" w:themeColor="accent1"/>
                  <w:sz w:val="28"/>
                  <w:szCs w:val="28"/>
                </w:rPr>
                <w:t>Revision 1.</w:t>
              </w:r>
              <w:r w:rsidR="00556170">
                <w:rPr>
                  <w:rFonts w:asciiTheme="minorHAnsi" w:eastAsiaTheme="majorEastAsia" w:hAnsiTheme="minorHAnsi" w:cstheme="minorHAnsi"/>
                  <w:b/>
                  <w:bCs/>
                  <w:i/>
                  <w:iCs/>
                  <w:color w:val="0759FA" w:themeColor="accent1"/>
                  <w:sz w:val="28"/>
                  <w:szCs w:val="28"/>
                </w:rPr>
                <w:t>0</w:t>
              </w:r>
            </w:p>
          </w:sdtContent>
        </w:sdt>
        <w:p w14:paraId="646D9758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5B53EB40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3D74DFC0" w14:textId="77777777" w:rsidR="000B1D8C" w:rsidRDefault="000B1D8C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47B89900" w14:textId="77777777" w:rsidR="00350B00" w:rsidRDefault="00350B00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sdt>
          <w:sdtPr>
            <w:rPr>
              <w:rFonts w:asciiTheme="minorHAnsi" w:eastAsiaTheme="majorEastAsia" w:hAnsiTheme="minorHAnsi" w:cstheme="minorHAnsi"/>
              <w:b/>
              <w:bCs/>
              <w:color w:val="808080" w:themeColor="background1" w:themeShade="80"/>
              <w:sz w:val="24"/>
              <w:szCs w:val="24"/>
            </w:rPr>
            <w:alias w:val="Publish Date"/>
            <w:tag w:val=""/>
            <w:id w:val="718017590"/>
            <w:placeholder>
              <w:docPart w:val="5B3DA51B3EAA44999DE06085560234EB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3-09-26T00:00:00Z">
              <w:dateFormat w:val="d MMMM yyyy"/>
              <w:lid w:val="en-US"/>
              <w:storeMappedDataAs w:val="dateTime"/>
              <w:calendar w:val="gregorian"/>
            </w:date>
          </w:sdtPr>
          <w:sdtEndPr/>
          <w:sdtContent>
            <w:p w14:paraId="0FD25D16" w14:textId="28F37FE8" w:rsidR="00350B00" w:rsidRPr="00350B00" w:rsidRDefault="00556170" w:rsidP="00350B00">
              <w:pPr>
                <w:pStyle w:val="NoSpacing"/>
                <w:ind w:left="4140"/>
                <w:rPr>
                  <w:rFonts w:asciiTheme="minorHAnsi" w:eastAsiaTheme="majorEastAsia" w:hAnsiTheme="minorHAnsi" w:cstheme="minorHAnsi"/>
                  <w:b/>
                  <w:bCs/>
                  <w:color w:val="808080" w:themeColor="background1" w:themeShade="80"/>
                  <w:sz w:val="24"/>
                  <w:szCs w:val="24"/>
                </w:rPr>
              </w:pPr>
              <w:r>
                <w:rPr>
                  <w:rFonts w:asciiTheme="minorHAnsi" w:eastAsiaTheme="majorEastAsia" w:hAnsiTheme="minorHAnsi" w:cstheme="minorHAnsi"/>
                  <w:b/>
                  <w:bCs/>
                  <w:color w:val="808080" w:themeColor="background1" w:themeShade="80"/>
                  <w:sz w:val="24"/>
                  <w:szCs w:val="24"/>
                </w:rPr>
                <w:t>26 September 2023</w:t>
              </w:r>
            </w:p>
          </w:sdtContent>
        </w:sdt>
        <w:p w14:paraId="1449BE6E" w14:textId="77777777" w:rsidR="00FC6C30" w:rsidRPr="000B1D8C" w:rsidRDefault="001B6792" w:rsidP="00350B00">
          <w:pPr>
            <w:pStyle w:val="NoSpacing"/>
            <w:ind w:left="4140"/>
            <w:rPr>
              <w:rFonts w:asciiTheme="majorHAnsi" w:eastAsiaTheme="majorEastAsia" w:hAnsiTheme="majorHAnsi" w:cstheme="majorBidi"/>
              <w:sz w:val="72"/>
              <w:szCs w:val="72"/>
            </w:rPr>
            <w:sectPr w:rsidR="00FC6C30" w:rsidRPr="000B1D8C" w:rsidSect="000B1D8C">
              <w:headerReference w:type="default" r:id="rId13"/>
              <w:footerReference w:type="default" r:id="rId14"/>
              <w:headerReference w:type="first" r:id="rId15"/>
              <w:pgSz w:w="12242" w:h="15842" w:code="1"/>
              <w:pgMar w:top="720" w:right="720" w:bottom="720" w:left="720" w:header="720" w:footer="720" w:gutter="0"/>
              <w:pgNumType w:start="0"/>
              <w:cols w:space="720"/>
              <w:titlePg/>
              <w:docGrid w:linePitch="360"/>
            </w:sectPr>
          </w:pPr>
        </w:p>
      </w:sdtContent>
    </w:sdt>
    <w:bookmarkStart w:id="0" w:name="_Toc353173948" w:displacedByCustomXml="next"/>
    <w:bookmarkStart w:id="1" w:name="_Toc352685056" w:displacedByCustomXml="next"/>
    <w:sdt>
      <w:sdtPr>
        <w:rPr>
          <w:rFonts w:cstheme="minorHAnsi"/>
          <w:b/>
          <w:sz w:val="28"/>
        </w:rPr>
        <w:alias w:val="Category"/>
        <w:tag w:val=""/>
        <w:id w:val="1744291611"/>
        <w:placeholder>
          <w:docPart w:val="E4B957AE24924BA194CBEFA246BBC1F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14:paraId="6C1B4698" w14:textId="380BD741" w:rsidR="0010760E" w:rsidRPr="000B1D8C" w:rsidRDefault="00BA5DCB" w:rsidP="0010760E">
          <w:pPr>
            <w:spacing w:before="800"/>
            <w:jc w:val="center"/>
            <w:rPr>
              <w:rFonts w:cstheme="minorHAnsi"/>
              <w:b/>
              <w:sz w:val="28"/>
            </w:rPr>
          </w:pPr>
          <w:r>
            <w:rPr>
              <w:rFonts w:cstheme="minorHAnsi"/>
              <w:b/>
              <w:sz w:val="28"/>
            </w:rPr>
            <w:t>Training Plan</w:t>
          </w:r>
        </w:p>
      </w:sdtContent>
    </w:sdt>
    <w:sdt>
      <w:sdtPr>
        <w:rPr>
          <w:rFonts w:cstheme="minorHAnsi"/>
          <w:b/>
          <w:sz w:val="44"/>
        </w:rPr>
        <w:alias w:val="Title"/>
        <w:tag w:val=""/>
        <w:id w:val="-159754616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D701DBE" w14:textId="739ECF6F" w:rsidR="0010760E" w:rsidRPr="000B1D8C" w:rsidRDefault="00BA5DCB" w:rsidP="0010760E">
          <w:pPr>
            <w:spacing w:before="3200"/>
            <w:jc w:val="center"/>
            <w:rPr>
              <w:rFonts w:cstheme="minorHAnsi"/>
              <w:b/>
              <w:sz w:val="44"/>
            </w:rPr>
          </w:pPr>
          <w:r>
            <w:rPr>
              <w:rFonts w:cstheme="minorHAnsi"/>
              <w:b/>
              <w:sz w:val="44"/>
            </w:rPr>
            <w:t>VLSI Course</w:t>
          </w:r>
        </w:p>
      </w:sdtContent>
    </w:sdt>
    <w:sdt>
      <w:sdtPr>
        <w:rPr>
          <w:rFonts w:cstheme="minorHAnsi"/>
          <w:b/>
          <w:sz w:val="28"/>
        </w:rPr>
        <w:alias w:val="Subject"/>
        <w:tag w:val=""/>
        <w:id w:val="-49125454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0131EADA" w14:textId="621187C4" w:rsidR="0010760E" w:rsidRPr="000B1D8C" w:rsidRDefault="00BA5DCB" w:rsidP="0010760E">
          <w:pPr>
            <w:spacing w:before="2000"/>
            <w:jc w:val="center"/>
            <w:rPr>
              <w:rFonts w:cstheme="minorHAnsi"/>
              <w:b/>
              <w:sz w:val="28"/>
            </w:rPr>
          </w:pPr>
          <w:r>
            <w:rPr>
              <w:rFonts w:cstheme="minorHAnsi"/>
              <w:b/>
              <w:sz w:val="28"/>
            </w:rPr>
            <w:t>Plan for VLSI Course Project</w:t>
          </w:r>
        </w:p>
      </w:sdtContent>
    </w:sdt>
    <w:sdt>
      <w:sdtPr>
        <w:rPr>
          <w:rFonts w:cstheme="minorHAnsi"/>
          <w:b/>
        </w:rPr>
        <w:alias w:val="Status"/>
        <w:tag w:val=""/>
        <w:id w:val="-1583829461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14:paraId="730B652A" w14:textId="6434BD35" w:rsidR="0010760E" w:rsidRPr="000B1D8C" w:rsidRDefault="00556170" w:rsidP="0010760E">
          <w:pPr>
            <w:spacing w:before="400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</w:rPr>
            <w:t>Revision 1.0</w:t>
          </w:r>
        </w:p>
      </w:sdtContent>
    </w:sdt>
    <w:p w14:paraId="1734F067" w14:textId="77777777" w:rsidR="0010760E" w:rsidRDefault="0010760E" w:rsidP="0010760E"/>
    <w:p w14:paraId="64F74CE6" w14:textId="77777777" w:rsidR="0010760E" w:rsidRDefault="0010760E" w:rsidP="0010760E"/>
    <w:p w14:paraId="7E4DF735" w14:textId="77777777" w:rsidR="0010760E" w:rsidRDefault="0010760E" w:rsidP="0010760E"/>
    <w:p w14:paraId="10119C6D" w14:textId="77777777" w:rsidR="0010760E" w:rsidRDefault="0010760E" w:rsidP="0010760E"/>
    <w:p w14:paraId="0EAAB1EE" w14:textId="77777777" w:rsidR="0010760E" w:rsidRDefault="0010760E" w:rsidP="0010760E"/>
    <w:p w14:paraId="4578B102" w14:textId="77777777" w:rsidR="0010760E" w:rsidRDefault="0010760E" w:rsidP="0010760E"/>
    <w:p w14:paraId="422B6062" w14:textId="77777777" w:rsidR="0010760E" w:rsidRDefault="0010760E" w:rsidP="0010760E"/>
    <w:p w14:paraId="151D7475" w14:textId="77777777" w:rsidR="0010760E" w:rsidRDefault="0010760E" w:rsidP="0010760E"/>
    <w:sdt>
      <w:sdtPr>
        <w:rPr>
          <w:rFonts w:cstheme="minorHAnsi"/>
          <w:b/>
        </w:rPr>
        <w:alias w:val="Publish Date"/>
        <w:tag w:val=""/>
        <w:id w:val="536239296"/>
        <w:dataBinding w:prefixMappings="xmlns:ns0='http://schemas.microsoft.com/office/2006/coverPageProps' " w:xpath="/ns0:CoverPageProperties[1]/ns0:PublishDate[1]" w:storeItemID="{55AF091B-3C7A-41E3-B477-F2FDAA23CFDA}"/>
        <w:date w:fullDate="2023-09-26T00:00:00Z">
          <w:dateFormat w:val="d MMMM yyyy"/>
          <w:lid w:val="en-US"/>
          <w:storeMappedDataAs w:val="dateTime"/>
          <w:calendar w:val="gregorian"/>
        </w:date>
      </w:sdtPr>
      <w:sdtEndPr/>
      <w:sdtContent>
        <w:p w14:paraId="260972B7" w14:textId="398456C8" w:rsidR="0010760E" w:rsidRPr="000B1D8C" w:rsidRDefault="00556170" w:rsidP="0010760E">
          <w:pPr>
            <w:jc w:val="center"/>
            <w:rPr>
              <w:rFonts w:cstheme="minorHAnsi"/>
            </w:rPr>
          </w:pPr>
          <w:r>
            <w:rPr>
              <w:rFonts w:cstheme="minorHAnsi"/>
              <w:b/>
            </w:rPr>
            <w:t>26 September 2023</w:t>
          </w:r>
        </w:p>
      </w:sdtContent>
    </w:sdt>
    <w:p w14:paraId="53829186" w14:textId="77777777" w:rsidR="0010760E" w:rsidRPr="0010760E" w:rsidRDefault="0010760E" w:rsidP="0010760E">
      <w:pPr>
        <w:sectPr w:rsidR="0010760E" w:rsidRPr="0010760E" w:rsidSect="000B1D8C">
          <w:headerReference w:type="default" r:id="rId16"/>
          <w:footerReference w:type="default" r:id="rId17"/>
          <w:headerReference w:type="first" r:id="rId18"/>
          <w:footerReference w:type="first" r:id="rId19"/>
          <w:pgSz w:w="12242" w:h="15842" w:code="1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5315A09D" w14:textId="77777777" w:rsidR="00B45865" w:rsidRDefault="00317F37" w:rsidP="0010760E">
      <w:pPr>
        <w:pStyle w:val="Heading1"/>
        <w:numPr>
          <w:ilvl w:val="0"/>
          <w:numId w:val="0"/>
        </w:numPr>
      </w:pPr>
      <w:bookmarkStart w:id="2" w:name="_Toc353438017"/>
      <w:bookmarkStart w:id="3" w:name="_Toc353438261"/>
      <w:bookmarkStart w:id="4" w:name="_Toc148276541"/>
      <w:r>
        <w:t>TABLE OF CONTENTS</w:t>
      </w:r>
      <w:bookmarkEnd w:id="1"/>
      <w:bookmarkEnd w:id="0"/>
      <w:bookmarkEnd w:id="2"/>
      <w:bookmarkEnd w:id="3"/>
      <w:bookmarkEnd w:id="4"/>
    </w:p>
    <w:p w14:paraId="157934FC" w14:textId="0DBA6D97" w:rsidR="00D911EC" w:rsidRDefault="005E7AB8">
      <w:pPr>
        <w:pStyle w:val="TOC1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"1-4" \h \z \u </w:instrText>
      </w:r>
      <w:r>
        <w:rPr>
          <w:rFonts w:cs="Arial"/>
        </w:rPr>
        <w:fldChar w:fldCharType="separate"/>
      </w:r>
      <w:hyperlink w:anchor="_Toc148276541" w:history="1">
        <w:r w:rsidR="00D911EC" w:rsidRPr="00EA2B40">
          <w:rPr>
            <w:rStyle w:val="Hyperlink"/>
            <w:noProof/>
          </w:rPr>
          <w:t>TABLE OF CONTENTS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_Toc148276541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2</w:t>
        </w:r>
        <w:r w:rsidR="00D911EC">
          <w:rPr>
            <w:noProof/>
            <w:webHidden/>
          </w:rPr>
          <w:fldChar w:fldCharType="end"/>
        </w:r>
      </w:hyperlink>
    </w:p>
    <w:p w14:paraId="65F2680F" w14:textId="0AE0862B" w:rsidR="00D911EC" w:rsidRDefault="001B6792">
      <w:pPr>
        <w:pStyle w:val="TOC1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2" w:history="1">
        <w:r w:rsidR="00D911EC" w:rsidRPr="00EA2B40">
          <w:rPr>
            <w:rStyle w:val="Hyperlink"/>
            <w:noProof/>
          </w:rPr>
          <w:t>LIST OF FIGURES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_Toc148276542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3</w:t>
        </w:r>
        <w:r w:rsidR="00D911EC">
          <w:rPr>
            <w:noProof/>
            <w:webHidden/>
          </w:rPr>
          <w:fldChar w:fldCharType="end"/>
        </w:r>
      </w:hyperlink>
    </w:p>
    <w:p w14:paraId="1F8EF05A" w14:textId="0FAC3E31" w:rsidR="00D911EC" w:rsidRDefault="001B6792">
      <w:pPr>
        <w:pStyle w:val="TOC1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3" w:history="1">
        <w:r w:rsidR="00D911EC" w:rsidRPr="00EA2B40">
          <w:rPr>
            <w:rStyle w:val="Hyperlink"/>
            <w:noProof/>
          </w:rPr>
          <w:t>LIST OF TABLES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_Toc148276543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4</w:t>
        </w:r>
        <w:r w:rsidR="00D911EC">
          <w:rPr>
            <w:noProof/>
            <w:webHidden/>
          </w:rPr>
          <w:fldChar w:fldCharType="end"/>
        </w:r>
      </w:hyperlink>
    </w:p>
    <w:p w14:paraId="49A76B8F" w14:textId="73592803" w:rsidR="00D911EC" w:rsidRDefault="001B6792">
      <w:pPr>
        <w:pStyle w:val="TOC1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4" w:history="1">
        <w:r w:rsidR="00D911EC" w:rsidRPr="00EA2B40">
          <w:rPr>
            <w:rStyle w:val="Hyperlink"/>
            <w:noProof/>
          </w:rPr>
          <w:t>REVISION HISTORY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_Toc148276544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5</w:t>
        </w:r>
        <w:r w:rsidR="00D911EC">
          <w:rPr>
            <w:noProof/>
            <w:webHidden/>
          </w:rPr>
          <w:fldChar w:fldCharType="end"/>
        </w:r>
      </w:hyperlink>
    </w:p>
    <w:p w14:paraId="36D63600" w14:textId="7768D187" w:rsidR="00D911EC" w:rsidRDefault="001B6792">
      <w:pPr>
        <w:pStyle w:val="TOC1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5" w:history="1">
        <w:r w:rsidR="00D911EC" w:rsidRPr="00EA2B40">
          <w:rPr>
            <w:rStyle w:val="Hyperlink"/>
            <w:noProof/>
          </w:rPr>
          <w:t>1. Dolphin Support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_Toc148276545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6</w:t>
        </w:r>
        <w:r w:rsidR="00D911EC">
          <w:rPr>
            <w:noProof/>
            <w:webHidden/>
          </w:rPr>
          <w:fldChar w:fldCharType="end"/>
        </w:r>
      </w:hyperlink>
    </w:p>
    <w:p w14:paraId="52E26ACD" w14:textId="3B99D3B5" w:rsidR="00D911EC" w:rsidRDefault="001B6792">
      <w:pPr>
        <w:pStyle w:val="TOC2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6" w:history="1">
        <w:r w:rsidR="00D911EC" w:rsidRPr="00EA2B40">
          <w:rPr>
            <w:rStyle w:val="Hyperlink"/>
            <w:noProof/>
          </w:rPr>
          <w:t>1.1. Contacters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_Toc148276546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6</w:t>
        </w:r>
        <w:r w:rsidR="00D911EC">
          <w:rPr>
            <w:noProof/>
            <w:webHidden/>
          </w:rPr>
          <w:fldChar w:fldCharType="end"/>
        </w:r>
      </w:hyperlink>
    </w:p>
    <w:p w14:paraId="53281B47" w14:textId="4B550F76" w:rsidR="00D911EC" w:rsidRDefault="001B6792">
      <w:pPr>
        <w:pStyle w:val="TOC2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7" w:history="1">
        <w:r w:rsidR="00D911EC" w:rsidRPr="00EA2B40">
          <w:rPr>
            <w:rStyle w:val="Hyperlink"/>
            <w:noProof/>
          </w:rPr>
          <w:t>1.2. Resources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_Toc148276547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6</w:t>
        </w:r>
        <w:r w:rsidR="00D911EC">
          <w:rPr>
            <w:noProof/>
            <w:webHidden/>
          </w:rPr>
          <w:fldChar w:fldCharType="end"/>
        </w:r>
      </w:hyperlink>
    </w:p>
    <w:p w14:paraId="44AB66B5" w14:textId="40214231" w:rsidR="00D911EC" w:rsidRDefault="001B6792">
      <w:pPr>
        <w:pStyle w:val="TOC2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8" w:history="1">
        <w:r w:rsidR="00D911EC" w:rsidRPr="00EA2B40">
          <w:rPr>
            <w:rStyle w:val="Hyperlink"/>
            <w:noProof/>
          </w:rPr>
          <w:t>1.3. Training Layout Videos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_Toc148276548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7</w:t>
        </w:r>
        <w:r w:rsidR="00D911EC">
          <w:rPr>
            <w:noProof/>
            <w:webHidden/>
          </w:rPr>
          <w:fldChar w:fldCharType="end"/>
        </w:r>
      </w:hyperlink>
    </w:p>
    <w:p w14:paraId="7E900784" w14:textId="6B250799" w:rsidR="00D911EC" w:rsidRDefault="001B6792">
      <w:pPr>
        <w:pStyle w:val="TOC1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49" w:history="1">
        <w:r w:rsidR="00D911EC" w:rsidRPr="00EA2B40">
          <w:rPr>
            <w:rStyle w:val="Hyperlink"/>
            <w:noProof/>
          </w:rPr>
          <w:t>2. Plan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_Toc148276549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7</w:t>
        </w:r>
        <w:r w:rsidR="00D911EC">
          <w:rPr>
            <w:noProof/>
            <w:webHidden/>
          </w:rPr>
          <w:fldChar w:fldCharType="end"/>
        </w:r>
      </w:hyperlink>
    </w:p>
    <w:p w14:paraId="767D4404" w14:textId="53FCA938" w:rsidR="00D911EC" w:rsidRDefault="001B6792">
      <w:pPr>
        <w:pStyle w:val="TOC2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50" w:history="1">
        <w:r w:rsidR="00D911EC" w:rsidRPr="00EA2B40">
          <w:rPr>
            <w:rStyle w:val="Hyperlink"/>
            <w:noProof/>
          </w:rPr>
          <w:t>2.1. Point Calculation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_Toc148276550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7</w:t>
        </w:r>
        <w:r w:rsidR="00D911EC">
          <w:rPr>
            <w:noProof/>
            <w:webHidden/>
          </w:rPr>
          <w:fldChar w:fldCharType="end"/>
        </w:r>
      </w:hyperlink>
    </w:p>
    <w:p w14:paraId="3EA75167" w14:textId="70AB978A" w:rsidR="00D911EC" w:rsidRDefault="001B6792">
      <w:pPr>
        <w:pStyle w:val="TOC2"/>
        <w:tabs>
          <w:tab w:val="right" w:leader="dot" w:pos="10792"/>
        </w:tabs>
        <w:rPr>
          <w:rFonts w:eastAsiaTheme="minorEastAsia" w:cstheme="minorBidi"/>
          <w:bCs w:val="0"/>
          <w:noProof/>
          <w:kern w:val="2"/>
          <w:szCs w:val="22"/>
          <w:lang w:eastAsia="en-US"/>
          <w14:ligatures w14:val="standardContextual"/>
        </w:rPr>
      </w:pPr>
      <w:hyperlink w:anchor="_Toc148276551" w:history="1">
        <w:r w:rsidR="00D911EC" w:rsidRPr="00EA2B40">
          <w:rPr>
            <w:rStyle w:val="Hyperlink"/>
            <w:noProof/>
          </w:rPr>
          <w:t>2.2. Plan</w:t>
        </w:r>
        <w:r w:rsidR="00D911EC">
          <w:rPr>
            <w:noProof/>
            <w:webHidden/>
          </w:rPr>
          <w:tab/>
        </w:r>
        <w:r w:rsidR="00D911EC">
          <w:rPr>
            <w:noProof/>
            <w:webHidden/>
          </w:rPr>
          <w:fldChar w:fldCharType="begin"/>
        </w:r>
        <w:r w:rsidR="00D911EC">
          <w:rPr>
            <w:noProof/>
            <w:webHidden/>
          </w:rPr>
          <w:instrText xml:space="preserve"> PAGEREF _Toc148276551 \h </w:instrText>
        </w:r>
        <w:r w:rsidR="00D911EC">
          <w:rPr>
            <w:noProof/>
            <w:webHidden/>
          </w:rPr>
        </w:r>
        <w:r w:rsidR="00D911EC">
          <w:rPr>
            <w:noProof/>
            <w:webHidden/>
          </w:rPr>
          <w:fldChar w:fldCharType="separate"/>
        </w:r>
        <w:r w:rsidR="00D911EC">
          <w:rPr>
            <w:noProof/>
            <w:webHidden/>
          </w:rPr>
          <w:t>8</w:t>
        </w:r>
        <w:r w:rsidR="00D911EC">
          <w:rPr>
            <w:noProof/>
            <w:webHidden/>
          </w:rPr>
          <w:fldChar w:fldCharType="end"/>
        </w:r>
      </w:hyperlink>
    </w:p>
    <w:p w14:paraId="712E08DE" w14:textId="33EAB150" w:rsidR="00317F37" w:rsidRDefault="005E7AB8" w:rsidP="003437B8">
      <w:pPr>
        <w:rPr>
          <w:rFonts w:cs="Arial"/>
        </w:rPr>
      </w:pPr>
      <w:r>
        <w:rPr>
          <w:rFonts w:cs="Arial"/>
        </w:rPr>
        <w:fldChar w:fldCharType="end"/>
      </w:r>
    </w:p>
    <w:p w14:paraId="0E171387" w14:textId="77777777" w:rsidR="00317F37" w:rsidRDefault="00317F37" w:rsidP="003437B8">
      <w:pPr>
        <w:rPr>
          <w:rFonts w:cs="Arial"/>
        </w:rPr>
        <w:sectPr w:rsidR="00317F37" w:rsidSect="000B1D8C">
          <w:pgSz w:w="12242" w:h="15842" w:code="1"/>
          <w:pgMar w:top="720" w:right="720" w:bottom="720" w:left="720" w:header="720" w:footer="720" w:gutter="0"/>
          <w:cols w:space="720"/>
          <w:docGrid w:linePitch="360"/>
        </w:sectPr>
      </w:pPr>
    </w:p>
    <w:p w14:paraId="2654E4A8" w14:textId="77777777" w:rsidR="00317F37" w:rsidRDefault="00317F37" w:rsidP="00317F37">
      <w:pPr>
        <w:pStyle w:val="Heading1"/>
        <w:numPr>
          <w:ilvl w:val="0"/>
          <w:numId w:val="0"/>
        </w:numPr>
        <w:ind w:left="567" w:hanging="567"/>
      </w:pPr>
      <w:bookmarkStart w:id="5" w:name="_Toc352685057"/>
      <w:bookmarkStart w:id="6" w:name="_Toc353173949"/>
      <w:bookmarkStart w:id="7" w:name="_Toc353438018"/>
      <w:bookmarkStart w:id="8" w:name="_Toc353438262"/>
      <w:bookmarkStart w:id="9" w:name="_Toc148276542"/>
      <w:r>
        <w:t>LIST OF FIGURE</w:t>
      </w:r>
      <w:bookmarkEnd w:id="5"/>
      <w:bookmarkEnd w:id="6"/>
      <w:bookmarkEnd w:id="7"/>
      <w:bookmarkEnd w:id="8"/>
      <w:r w:rsidR="00A11945">
        <w:t>S</w:t>
      </w:r>
      <w:bookmarkEnd w:id="9"/>
    </w:p>
    <w:p w14:paraId="7ADDF136" w14:textId="19675D93" w:rsidR="00317F37" w:rsidRPr="00317F37" w:rsidRDefault="006066EC" w:rsidP="00317F37">
      <w:r>
        <w:rPr>
          <w:rFonts w:cstheme="minorHAnsi"/>
        </w:rPr>
        <w:fldChar w:fldCharType="begin"/>
      </w:r>
      <w:r>
        <w:instrText xml:space="preserve"> TOC \h \z \c "Figure" </w:instrText>
      </w:r>
      <w:r>
        <w:rPr>
          <w:rFonts w:cstheme="minorHAnsi"/>
        </w:rPr>
        <w:fldChar w:fldCharType="separate"/>
      </w:r>
      <w:r w:rsidR="007E0F52">
        <w:rPr>
          <w:rFonts w:cstheme="minorHAnsi"/>
          <w:b/>
          <w:bCs/>
          <w:noProof/>
        </w:rPr>
        <w:t>No table of figures entries found.</w:t>
      </w:r>
      <w:r>
        <w:fldChar w:fldCharType="end"/>
      </w:r>
    </w:p>
    <w:p w14:paraId="2F7B9828" w14:textId="77777777" w:rsidR="00317F37" w:rsidRDefault="00317F37" w:rsidP="003437B8">
      <w:pPr>
        <w:rPr>
          <w:rFonts w:cs="Arial"/>
        </w:rPr>
        <w:sectPr w:rsidR="00317F37" w:rsidSect="00DA10B0">
          <w:pgSz w:w="12242" w:h="15842" w:code="1"/>
          <w:pgMar w:top="720" w:right="720" w:bottom="720" w:left="720" w:header="720" w:footer="720" w:gutter="0"/>
          <w:cols w:space="720"/>
          <w:docGrid w:linePitch="360"/>
        </w:sectPr>
      </w:pPr>
    </w:p>
    <w:p w14:paraId="338913F8" w14:textId="77777777" w:rsidR="00317F37" w:rsidRDefault="000E236A" w:rsidP="000E236A">
      <w:pPr>
        <w:pStyle w:val="Heading1"/>
        <w:numPr>
          <w:ilvl w:val="0"/>
          <w:numId w:val="0"/>
        </w:numPr>
        <w:ind w:left="567" w:hanging="567"/>
      </w:pPr>
      <w:bookmarkStart w:id="10" w:name="_Toc352685058"/>
      <w:bookmarkStart w:id="11" w:name="_Toc353173950"/>
      <w:bookmarkStart w:id="12" w:name="_Toc353438019"/>
      <w:bookmarkStart w:id="13" w:name="_Toc353438263"/>
      <w:bookmarkStart w:id="14" w:name="_Toc148276543"/>
      <w:r>
        <w:t>LIST OF TABLE</w:t>
      </w:r>
      <w:bookmarkEnd w:id="10"/>
      <w:bookmarkEnd w:id="11"/>
      <w:bookmarkEnd w:id="12"/>
      <w:bookmarkEnd w:id="13"/>
      <w:r w:rsidR="00A11945">
        <w:t>S</w:t>
      </w:r>
      <w:bookmarkEnd w:id="14"/>
    </w:p>
    <w:p w14:paraId="7A657C5B" w14:textId="52885A2F" w:rsidR="007E0F52" w:rsidRDefault="00A57DC3">
      <w:pPr>
        <w:pStyle w:val="TableofFigures"/>
        <w:tabs>
          <w:tab w:val="right" w:leader="dot" w:pos="10792"/>
        </w:tabs>
        <w:rPr>
          <w:rFonts w:eastAsiaTheme="minorEastAsia" w:cstheme="minorBidi"/>
          <w:noProof/>
          <w:szCs w:val="22"/>
          <w:lang w:eastAsia="en-US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48155981" w:history="1">
        <w:r w:rsidR="007E0F52" w:rsidRPr="003E0650">
          <w:rPr>
            <w:rStyle w:val="Hyperlink"/>
            <w:noProof/>
          </w:rPr>
          <w:t>Table 1. Plan (Action iterms)</w:t>
        </w:r>
        <w:r w:rsidR="007E0F52">
          <w:rPr>
            <w:noProof/>
            <w:webHidden/>
          </w:rPr>
          <w:tab/>
        </w:r>
        <w:r w:rsidR="007E0F52">
          <w:rPr>
            <w:noProof/>
            <w:webHidden/>
          </w:rPr>
          <w:fldChar w:fldCharType="begin"/>
        </w:r>
        <w:r w:rsidR="007E0F52">
          <w:rPr>
            <w:noProof/>
            <w:webHidden/>
          </w:rPr>
          <w:instrText xml:space="preserve"> PAGEREF _Toc148155981 \h </w:instrText>
        </w:r>
        <w:r w:rsidR="007E0F52">
          <w:rPr>
            <w:noProof/>
            <w:webHidden/>
          </w:rPr>
        </w:r>
        <w:r w:rsidR="007E0F52">
          <w:rPr>
            <w:noProof/>
            <w:webHidden/>
          </w:rPr>
          <w:fldChar w:fldCharType="separate"/>
        </w:r>
        <w:r w:rsidR="007E0F52">
          <w:rPr>
            <w:noProof/>
            <w:webHidden/>
          </w:rPr>
          <w:t>8</w:t>
        </w:r>
        <w:r w:rsidR="007E0F52">
          <w:rPr>
            <w:noProof/>
            <w:webHidden/>
          </w:rPr>
          <w:fldChar w:fldCharType="end"/>
        </w:r>
      </w:hyperlink>
    </w:p>
    <w:p w14:paraId="3C9D6537" w14:textId="223F8888" w:rsidR="000E236A" w:rsidRDefault="00A57DC3" w:rsidP="000E236A">
      <w:r>
        <w:rPr>
          <w:rFonts w:cstheme="minorHAnsi"/>
        </w:rPr>
        <w:fldChar w:fldCharType="end"/>
      </w:r>
    </w:p>
    <w:p w14:paraId="7D40CF2F" w14:textId="77777777" w:rsidR="000E236A" w:rsidRDefault="000E236A" w:rsidP="000E236A">
      <w:pPr>
        <w:sectPr w:rsidR="000E236A" w:rsidSect="000B1D8C">
          <w:pgSz w:w="12242" w:h="15842" w:code="1"/>
          <w:pgMar w:top="720" w:right="720" w:bottom="720" w:left="720" w:header="720" w:footer="720" w:gutter="0"/>
          <w:cols w:space="720"/>
          <w:docGrid w:linePitch="360"/>
        </w:sectPr>
      </w:pPr>
    </w:p>
    <w:p w14:paraId="3A5946F8" w14:textId="77777777" w:rsidR="000E236A" w:rsidRDefault="000E236A" w:rsidP="000E236A">
      <w:pPr>
        <w:pStyle w:val="Heading1"/>
        <w:numPr>
          <w:ilvl w:val="0"/>
          <w:numId w:val="0"/>
        </w:numPr>
        <w:ind w:left="567" w:hanging="567"/>
      </w:pPr>
      <w:bookmarkStart w:id="15" w:name="_Toc352685059"/>
      <w:bookmarkStart w:id="16" w:name="_Toc353173951"/>
      <w:bookmarkStart w:id="17" w:name="_Toc353438020"/>
      <w:bookmarkStart w:id="18" w:name="_Toc353438264"/>
      <w:bookmarkStart w:id="19" w:name="_Toc148276544"/>
      <w:r>
        <w:t>REVISION HISTORY</w:t>
      </w:r>
      <w:bookmarkEnd w:id="15"/>
      <w:bookmarkEnd w:id="16"/>
      <w:bookmarkEnd w:id="17"/>
      <w:bookmarkEnd w:id="18"/>
      <w:bookmarkEnd w:id="19"/>
    </w:p>
    <w:tbl>
      <w:tblPr>
        <w:tblStyle w:val="TableGrid"/>
        <w:tblW w:w="9412" w:type="dxa"/>
        <w:jc w:val="center"/>
        <w:tblLook w:val="04A0" w:firstRow="1" w:lastRow="0" w:firstColumn="1" w:lastColumn="0" w:noHBand="0" w:noVBand="1"/>
      </w:tblPr>
      <w:tblGrid>
        <w:gridCol w:w="1933"/>
        <w:gridCol w:w="1891"/>
        <w:gridCol w:w="5588"/>
      </w:tblGrid>
      <w:tr w:rsidR="009E37F7" w:rsidRPr="009E37F7" w14:paraId="43CC9EAB" w14:textId="77777777" w:rsidTr="009251B2">
        <w:trPr>
          <w:trHeight w:val="284"/>
          <w:jc w:val="center"/>
        </w:trPr>
        <w:tc>
          <w:tcPr>
            <w:tcW w:w="2038" w:type="dxa"/>
            <w:shd w:val="clear" w:color="auto" w:fill="0759FA"/>
            <w:vAlign w:val="center"/>
          </w:tcPr>
          <w:p w14:paraId="0E046C8B" w14:textId="77777777" w:rsidR="009E37F7" w:rsidRPr="009E37F7" w:rsidRDefault="009E37F7" w:rsidP="00AC4D61">
            <w:pPr>
              <w:pStyle w:val="Table"/>
              <w:rPr>
                <w:b/>
                <w:color w:val="FFFFFF" w:themeColor="background1"/>
              </w:rPr>
            </w:pPr>
            <w:r w:rsidRPr="009E37F7">
              <w:rPr>
                <w:b/>
                <w:color w:val="FFFFFF" w:themeColor="background1"/>
              </w:rPr>
              <w:t>Revision</w:t>
            </w:r>
          </w:p>
        </w:tc>
        <w:tc>
          <w:tcPr>
            <w:tcW w:w="2038" w:type="dxa"/>
            <w:shd w:val="clear" w:color="auto" w:fill="0759FA"/>
            <w:vAlign w:val="center"/>
          </w:tcPr>
          <w:p w14:paraId="5AC4B8CE" w14:textId="77777777" w:rsidR="009E37F7" w:rsidRPr="009E37F7" w:rsidRDefault="009E37F7" w:rsidP="00AC4D61">
            <w:pPr>
              <w:pStyle w:val="Table"/>
              <w:rPr>
                <w:b/>
                <w:color w:val="FFFFFF" w:themeColor="background1"/>
              </w:rPr>
            </w:pPr>
            <w:r w:rsidRPr="009E37F7">
              <w:rPr>
                <w:b/>
                <w:color w:val="FFFFFF" w:themeColor="background1"/>
              </w:rPr>
              <w:t>Date</w:t>
            </w:r>
          </w:p>
        </w:tc>
        <w:tc>
          <w:tcPr>
            <w:tcW w:w="6097" w:type="dxa"/>
            <w:shd w:val="clear" w:color="auto" w:fill="0759FA"/>
            <w:vAlign w:val="center"/>
          </w:tcPr>
          <w:p w14:paraId="47F2AC66" w14:textId="77777777" w:rsidR="009E37F7" w:rsidRPr="009E37F7" w:rsidRDefault="009E37F7" w:rsidP="00AC4D61">
            <w:pPr>
              <w:pStyle w:val="Table"/>
              <w:rPr>
                <w:b/>
                <w:color w:val="FFFFFF" w:themeColor="background1"/>
              </w:rPr>
            </w:pPr>
            <w:r w:rsidRPr="009E37F7">
              <w:rPr>
                <w:b/>
                <w:color w:val="FFFFFF" w:themeColor="background1"/>
              </w:rPr>
              <w:t>Description of Changes</w:t>
            </w:r>
          </w:p>
        </w:tc>
      </w:tr>
      <w:tr w:rsidR="009E37F7" w14:paraId="018DA48D" w14:textId="77777777" w:rsidTr="009251B2">
        <w:trPr>
          <w:trHeight w:val="284"/>
          <w:jc w:val="center"/>
        </w:trPr>
        <w:tc>
          <w:tcPr>
            <w:tcW w:w="2038" w:type="dxa"/>
            <w:vAlign w:val="center"/>
          </w:tcPr>
          <w:p w14:paraId="1BEFE941" w14:textId="77777777" w:rsidR="009E37F7" w:rsidRDefault="009E37F7" w:rsidP="00AC4D61">
            <w:pPr>
              <w:pStyle w:val="Table"/>
            </w:pPr>
            <w:r>
              <w:t>1.0</w:t>
            </w:r>
          </w:p>
        </w:tc>
        <w:tc>
          <w:tcPr>
            <w:tcW w:w="2038" w:type="dxa"/>
            <w:vAlign w:val="center"/>
          </w:tcPr>
          <w:p w14:paraId="5DD42200" w14:textId="5EBF1BC1" w:rsidR="009E37F7" w:rsidRDefault="00BA5DCB" w:rsidP="00AC4D61">
            <w:pPr>
              <w:pStyle w:val="Table"/>
            </w:pPr>
            <w:r>
              <w:t>13 Oct</w:t>
            </w:r>
            <w:r w:rsidR="00556170">
              <w:t xml:space="preserve"> 2023</w:t>
            </w:r>
          </w:p>
        </w:tc>
        <w:tc>
          <w:tcPr>
            <w:tcW w:w="6097" w:type="dxa"/>
            <w:vAlign w:val="center"/>
          </w:tcPr>
          <w:p w14:paraId="2E294D77" w14:textId="20BBD1B0" w:rsidR="009E37F7" w:rsidRDefault="00556170" w:rsidP="00AB1455">
            <w:pPr>
              <w:pStyle w:val="Table"/>
            </w:pPr>
            <w:r>
              <w:t>Original Release</w:t>
            </w:r>
          </w:p>
        </w:tc>
      </w:tr>
      <w:tr w:rsidR="009E37F7" w14:paraId="690B7532" w14:textId="77777777" w:rsidTr="009251B2">
        <w:trPr>
          <w:trHeight w:val="284"/>
          <w:jc w:val="center"/>
        </w:trPr>
        <w:tc>
          <w:tcPr>
            <w:tcW w:w="2038" w:type="dxa"/>
            <w:vAlign w:val="center"/>
          </w:tcPr>
          <w:p w14:paraId="31EE724A" w14:textId="77777777" w:rsidR="009E37F7" w:rsidRDefault="009E37F7" w:rsidP="00AC4D61">
            <w:pPr>
              <w:pStyle w:val="Table"/>
            </w:pPr>
          </w:p>
        </w:tc>
        <w:tc>
          <w:tcPr>
            <w:tcW w:w="2038" w:type="dxa"/>
            <w:vAlign w:val="center"/>
          </w:tcPr>
          <w:p w14:paraId="23A35C26" w14:textId="77777777" w:rsidR="009E37F7" w:rsidRDefault="009E37F7" w:rsidP="00AC4D61">
            <w:pPr>
              <w:pStyle w:val="Table"/>
            </w:pPr>
          </w:p>
        </w:tc>
        <w:tc>
          <w:tcPr>
            <w:tcW w:w="6097" w:type="dxa"/>
            <w:vAlign w:val="center"/>
          </w:tcPr>
          <w:p w14:paraId="4D12E5EC" w14:textId="77777777" w:rsidR="009E37F7" w:rsidRDefault="009E37F7" w:rsidP="00556170">
            <w:pPr>
              <w:pStyle w:val="Table"/>
              <w:jc w:val="left"/>
            </w:pPr>
          </w:p>
        </w:tc>
      </w:tr>
      <w:tr w:rsidR="009E37F7" w14:paraId="38D24D28" w14:textId="77777777" w:rsidTr="009251B2">
        <w:trPr>
          <w:trHeight w:val="284"/>
          <w:jc w:val="center"/>
        </w:trPr>
        <w:tc>
          <w:tcPr>
            <w:tcW w:w="2038" w:type="dxa"/>
            <w:vAlign w:val="center"/>
          </w:tcPr>
          <w:p w14:paraId="779BFB3E" w14:textId="77777777" w:rsidR="009E37F7" w:rsidRDefault="009E37F7" w:rsidP="00AC4D61">
            <w:pPr>
              <w:pStyle w:val="Table"/>
            </w:pPr>
          </w:p>
        </w:tc>
        <w:tc>
          <w:tcPr>
            <w:tcW w:w="2038" w:type="dxa"/>
            <w:vAlign w:val="center"/>
          </w:tcPr>
          <w:p w14:paraId="360271EF" w14:textId="77777777" w:rsidR="009E37F7" w:rsidRDefault="009E37F7" w:rsidP="00AC4D61">
            <w:pPr>
              <w:pStyle w:val="Table"/>
            </w:pPr>
          </w:p>
        </w:tc>
        <w:tc>
          <w:tcPr>
            <w:tcW w:w="6097" w:type="dxa"/>
            <w:vAlign w:val="center"/>
          </w:tcPr>
          <w:p w14:paraId="16D9B3C5" w14:textId="77777777" w:rsidR="009E37F7" w:rsidRDefault="009E37F7" w:rsidP="00556170">
            <w:pPr>
              <w:pStyle w:val="Table"/>
              <w:jc w:val="left"/>
            </w:pPr>
          </w:p>
        </w:tc>
      </w:tr>
    </w:tbl>
    <w:p w14:paraId="0D885761" w14:textId="5E30B92A" w:rsidR="000E236A" w:rsidRDefault="000E236A" w:rsidP="000E236A">
      <w:pPr>
        <w:sectPr w:rsidR="000E236A" w:rsidSect="00DA10B0">
          <w:pgSz w:w="12242" w:h="15842" w:code="1"/>
          <w:pgMar w:top="720" w:right="720" w:bottom="720" w:left="720" w:header="720" w:footer="720" w:gutter="0"/>
          <w:cols w:space="720"/>
          <w:docGrid w:linePitch="360"/>
        </w:sectPr>
      </w:pPr>
    </w:p>
    <w:p w14:paraId="6981E938" w14:textId="148EF5EC" w:rsidR="00862504" w:rsidRDefault="009A25AF" w:rsidP="00862504">
      <w:pPr>
        <w:pStyle w:val="Heading1"/>
      </w:pPr>
      <w:bookmarkStart w:id="20" w:name="_Toc148276545"/>
      <w:r>
        <w:t>Dolphin Support</w:t>
      </w:r>
      <w:bookmarkEnd w:id="20"/>
    </w:p>
    <w:p w14:paraId="4B7D20AC" w14:textId="55EC4291" w:rsidR="009A25AF" w:rsidRDefault="00F33CEB" w:rsidP="009A25AF">
      <w:pPr>
        <w:pStyle w:val="Heading2"/>
      </w:pPr>
      <w:bookmarkStart w:id="21" w:name="_Toc148276546"/>
      <w:proofErr w:type="spellStart"/>
      <w:r>
        <w:t>Contact</w:t>
      </w:r>
      <w:r w:rsidR="001B0567">
        <w:t>ers</w:t>
      </w:r>
      <w:bookmarkEnd w:id="21"/>
      <w:proofErr w:type="spellEnd"/>
    </w:p>
    <w:p w14:paraId="32B94484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Trần Văn Tài (Vice Director)</w:t>
      </w:r>
    </w:p>
    <w:p w14:paraId="08863F05" w14:textId="77777777" w:rsidR="00554EAE" w:rsidRDefault="00554EAE" w:rsidP="00554EAE">
      <w:pPr>
        <w:pStyle w:val="ListParagraph"/>
      </w:pPr>
      <w:r>
        <w:t>Responsible: Overall support</w:t>
      </w:r>
    </w:p>
    <w:p w14:paraId="212C45BC" w14:textId="77777777" w:rsidR="00554EAE" w:rsidRDefault="00554EAE" w:rsidP="00554EAE">
      <w:pPr>
        <w:pStyle w:val="ListParagraph"/>
        <w:rPr>
          <w:b/>
        </w:rPr>
      </w:pPr>
      <w:r>
        <w:t>Teams:</w:t>
      </w:r>
      <w:r w:rsidRPr="00F33CEB">
        <w:rPr>
          <w:b/>
        </w:rPr>
        <w:t xml:space="preserve"> Lecturer </w:t>
      </w:r>
      <w:proofErr w:type="spellStart"/>
      <w:r w:rsidRPr="00F33CEB">
        <w:rPr>
          <w:b/>
        </w:rPr>
        <w:t>Elitech</w:t>
      </w:r>
      <w:proofErr w:type="spellEnd"/>
      <w:r w:rsidRPr="00F33CEB">
        <w:rPr>
          <w:b/>
        </w:rPr>
        <w:t xml:space="preserve"> 1</w:t>
      </w:r>
    </w:p>
    <w:p w14:paraId="3A7C0980" w14:textId="77777777" w:rsidR="00554EAE" w:rsidRDefault="00554EAE" w:rsidP="00554EAE">
      <w:pPr>
        <w:pStyle w:val="ListParagraph"/>
      </w:pPr>
      <w:proofErr w:type="spellStart"/>
      <w:r w:rsidRPr="00F33CEB">
        <w:t>Za</w:t>
      </w:r>
      <w:r>
        <w:t>lo</w:t>
      </w:r>
      <w:proofErr w:type="spellEnd"/>
      <w:r>
        <w:t>: 0364258050</w:t>
      </w:r>
    </w:p>
    <w:p w14:paraId="438542ED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Phan Minh Nghĩa (StdCell Layout Sub-Leader)</w:t>
      </w:r>
    </w:p>
    <w:p w14:paraId="6A654640" w14:textId="77777777" w:rsidR="00554EAE" w:rsidRDefault="00554EAE" w:rsidP="00554EAE">
      <w:pPr>
        <w:pStyle w:val="ListParagraph"/>
      </w:pPr>
      <w:r>
        <w:t>Responsible: Stand Cell Layout, top Layout</w:t>
      </w:r>
    </w:p>
    <w:p w14:paraId="4A450261" w14:textId="77777777" w:rsidR="00554EAE" w:rsidRDefault="00554EAE" w:rsidP="00554EAE">
      <w:pPr>
        <w:pStyle w:val="ListParagraph"/>
      </w:pPr>
      <w:r>
        <w:t>Teams:</w:t>
      </w:r>
    </w:p>
    <w:p w14:paraId="54792A1D" w14:textId="77777777" w:rsidR="00554EAE" w:rsidRDefault="00554EAE" w:rsidP="00554EAE">
      <w:pPr>
        <w:pStyle w:val="ListParagraph"/>
      </w:pPr>
      <w:proofErr w:type="spellStart"/>
      <w:r>
        <w:t>Zalo</w:t>
      </w:r>
      <w:proofErr w:type="spellEnd"/>
      <w:r>
        <w:t>: 0963005767</w:t>
      </w:r>
    </w:p>
    <w:p w14:paraId="4751836F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Đỗ Văn Anh (SIP Experts)</w:t>
      </w:r>
    </w:p>
    <w:p w14:paraId="1D2C1E8E" w14:textId="77777777" w:rsidR="00554EAE" w:rsidRDefault="00554EAE" w:rsidP="00554EAE">
      <w:pPr>
        <w:pStyle w:val="ListParagraph"/>
      </w:pPr>
      <w:r>
        <w:t>Responsible: Code and Synthesis</w:t>
      </w:r>
    </w:p>
    <w:p w14:paraId="409CF046" w14:textId="77777777" w:rsidR="00554EAE" w:rsidRDefault="00554EAE" w:rsidP="00554EAE">
      <w:pPr>
        <w:pStyle w:val="ListParagraph"/>
      </w:pPr>
      <w:r>
        <w:t>Teams: Do Van Anh 20182331</w:t>
      </w:r>
    </w:p>
    <w:p w14:paraId="5FBA7A3B" w14:textId="77777777" w:rsidR="00554EAE" w:rsidRPr="00F33CEB" w:rsidRDefault="00554EAE" w:rsidP="00554EAE">
      <w:pPr>
        <w:pStyle w:val="ListParagraph"/>
      </w:pPr>
      <w:proofErr w:type="spellStart"/>
      <w:r>
        <w:t>Zalo</w:t>
      </w:r>
      <w:proofErr w:type="spellEnd"/>
      <w:r>
        <w:t>: 0988096407</w:t>
      </w:r>
    </w:p>
    <w:p w14:paraId="3EF2AF08" w14:textId="4CEA05C3" w:rsidR="009A25AF" w:rsidRDefault="009A25AF" w:rsidP="009A25AF">
      <w:pPr>
        <w:pStyle w:val="Heading2"/>
      </w:pPr>
      <w:bookmarkStart w:id="22" w:name="_Toc148276547"/>
      <w:r>
        <w:t>Resources</w:t>
      </w:r>
      <w:bookmarkEnd w:id="22"/>
    </w:p>
    <w:p w14:paraId="198FBC4E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Schematics and netlists</w:t>
      </w:r>
    </w:p>
    <w:p w14:paraId="3A37C9E3" w14:textId="77777777" w:rsidR="00554EAE" w:rsidRPr="005F0961" w:rsidRDefault="001B6792" w:rsidP="00554EAE">
      <w:pPr>
        <w:pStyle w:val="ListParagraph"/>
        <w:rPr>
          <w:u w:val="single"/>
        </w:rPr>
      </w:pPr>
      <w:hyperlink r:id="rId20" w:history="1">
        <w:r w:rsidR="00554EAE" w:rsidRPr="005F0961">
          <w:rPr>
            <w:rStyle w:val="Hyperlink"/>
          </w:rPr>
          <w:t>https://drive.google.com/drive/folders/1nppTr6ICztLe4fg3uJQb6B9nd8s014Ab?usp=sharing</w:t>
        </w:r>
      </w:hyperlink>
    </w:p>
    <w:p w14:paraId="0948E33C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Base instance for layout</w:t>
      </w:r>
    </w:p>
    <w:p w14:paraId="4C421923" w14:textId="77777777" w:rsidR="00554EAE" w:rsidRPr="003A09F3" w:rsidRDefault="001B6792" w:rsidP="00554EAE">
      <w:pPr>
        <w:pStyle w:val="ListParagraph"/>
        <w:rPr>
          <w:u w:val="single"/>
        </w:rPr>
      </w:pPr>
      <w:hyperlink r:id="rId21" w:history="1">
        <w:r w:rsidR="00554EAE" w:rsidRPr="003A09F3">
          <w:rPr>
            <w:rStyle w:val="Hyperlink"/>
          </w:rPr>
          <w:t>https://drive.google.com/drive/folders/1MArnlrg1IoIehOtbSweoL2YDK4qLxaK3?usp=sharing</w:t>
        </w:r>
      </w:hyperlink>
    </w:p>
    <w:p w14:paraId="1ECB313A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Layout tool and guideline</w:t>
      </w:r>
    </w:p>
    <w:p w14:paraId="742C4BEB" w14:textId="77777777" w:rsidR="00554EAE" w:rsidRPr="005F0961" w:rsidRDefault="001B6792" w:rsidP="00554EAE">
      <w:pPr>
        <w:pStyle w:val="ListParagraph"/>
        <w:rPr>
          <w:u w:val="single"/>
        </w:rPr>
      </w:pPr>
      <w:hyperlink r:id="rId22" w:history="1">
        <w:r w:rsidR="00554EAE" w:rsidRPr="005F0961">
          <w:rPr>
            <w:rStyle w:val="Hyperlink"/>
          </w:rPr>
          <w:t>https://drive.google.com/drive/folders/1W1LABqh6fRITzYDIno807LsVJPhX1_KN?usp=sharing</w:t>
        </w:r>
      </w:hyperlink>
    </w:p>
    <w:p w14:paraId="62696C02" w14:textId="3604D1BD" w:rsidR="00554EAE" w:rsidRDefault="00554EAE" w:rsidP="00554EAE">
      <w:pPr>
        <w:pStyle w:val="ListParagraph"/>
        <w:numPr>
          <w:ilvl w:val="0"/>
          <w:numId w:val="10"/>
        </w:numPr>
      </w:pPr>
      <w:r>
        <w:t>Simulation &amp; Synthesis tool</w:t>
      </w:r>
    </w:p>
    <w:p w14:paraId="4139CE6D" w14:textId="23312D26" w:rsidR="00554EAE" w:rsidRDefault="001B6792" w:rsidP="00554EAE">
      <w:pPr>
        <w:pStyle w:val="ListParagraph"/>
      </w:pPr>
      <w:hyperlink r:id="rId23" w:history="1">
        <w:r w:rsidR="00554EAE" w:rsidRPr="00A92F9B">
          <w:rPr>
            <w:rStyle w:val="Hyperlink"/>
          </w:rPr>
          <w:t>https://docs.google.com/document/d/1RSRqh14xGicSgOWCmG7yoo78L2AYBTtN/edit</w:t>
        </w:r>
      </w:hyperlink>
      <w:r w:rsidR="00554EAE">
        <w:t xml:space="preserve"> </w:t>
      </w:r>
    </w:p>
    <w:p w14:paraId="72D3EC51" w14:textId="3C6EA7D3" w:rsidR="00554EAE" w:rsidRDefault="00554EAE" w:rsidP="00554EAE">
      <w:pPr>
        <w:pStyle w:val="ListParagraph"/>
        <w:numPr>
          <w:ilvl w:val="0"/>
          <w:numId w:val="10"/>
        </w:numPr>
      </w:pPr>
      <w:r>
        <w:t>Simulation tutorial (Layout)</w:t>
      </w:r>
    </w:p>
    <w:p w14:paraId="1EE49962" w14:textId="07EE9529" w:rsidR="00310E0D" w:rsidRDefault="001B6792" w:rsidP="00554EAE">
      <w:pPr>
        <w:pStyle w:val="ListParagraph"/>
        <w:rPr>
          <w:rStyle w:val="Hyperlink"/>
        </w:rPr>
      </w:pPr>
      <w:hyperlink r:id="rId24" w:history="1">
        <w:r w:rsidR="00554EAE" w:rsidRPr="008E4BF3">
          <w:rPr>
            <w:rStyle w:val="Hyperlink"/>
          </w:rPr>
          <w:t>https://drive.google.com/file/d/1w5LSRSnotog7HHLPjEHlP-FXLD_UFE7Y/view?usp=sharing</w:t>
        </w:r>
      </w:hyperlink>
    </w:p>
    <w:p w14:paraId="45B68A6D" w14:textId="77777777" w:rsidR="00554EAE" w:rsidRPr="00554EAE" w:rsidRDefault="00554EAE" w:rsidP="00554EAE">
      <w:pPr>
        <w:pStyle w:val="ListParagraph"/>
        <w:rPr>
          <w:u w:val="single"/>
        </w:rPr>
      </w:pPr>
    </w:p>
    <w:p w14:paraId="7F8C58B6" w14:textId="01EE60EB" w:rsidR="00310E0D" w:rsidRDefault="00310E0D" w:rsidP="00310E0D">
      <w:pPr>
        <w:pStyle w:val="Heading2"/>
      </w:pPr>
      <w:bookmarkStart w:id="23" w:name="_Toc148276548"/>
      <w:r>
        <w:t>Training Layout Videos</w:t>
      </w:r>
      <w:bookmarkEnd w:id="23"/>
    </w:p>
    <w:p w14:paraId="65543228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Stick diagram</w:t>
      </w:r>
    </w:p>
    <w:p w14:paraId="6A15273C" w14:textId="77777777" w:rsidR="00554EAE" w:rsidRDefault="00554EAE" w:rsidP="00554EAE">
      <w:pPr>
        <w:pStyle w:val="ListParagraph"/>
        <w:rPr>
          <w:u w:val="single"/>
        </w:rPr>
      </w:pPr>
      <w:r w:rsidRPr="00310E0D">
        <w:t xml:space="preserve">Quick guide: </w:t>
      </w:r>
      <w:hyperlink r:id="rId25" w:history="1">
        <w:r w:rsidRPr="00310E0D">
          <w:rPr>
            <w:rStyle w:val="Hyperlink"/>
          </w:rPr>
          <w:t>https://youtu.be/Lo2vIM-oDoA</w:t>
        </w:r>
      </w:hyperlink>
    </w:p>
    <w:p w14:paraId="488F088E" w14:textId="77777777" w:rsidR="00554EAE" w:rsidRPr="00310E0D" w:rsidRDefault="00554EAE" w:rsidP="00554EAE">
      <w:pPr>
        <w:pStyle w:val="ListParagraph"/>
      </w:pPr>
      <w:r w:rsidRPr="00310E0D">
        <w:t>More detail:</w:t>
      </w:r>
      <w:hyperlink r:id="rId26" w:history="1">
        <w:r w:rsidRPr="005F0961">
          <w:rPr>
            <w:rStyle w:val="Hyperlink"/>
            <w:u w:val="none"/>
          </w:rPr>
          <w:t xml:space="preserve"> </w:t>
        </w:r>
        <w:r w:rsidRPr="00310E0D">
          <w:rPr>
            <w:rStyle w:val="Hyperlink"/>
          </w:rPr>
          <w:t>https://youtu.be/K2FefeUejQk?si=b2mBP3vEaUkr1Dbg</w:t>
        </w:r>
      </w:hyperlink>
    </w:p>
    <w:p w14:paraId="32480EAC" w14:textId="77777777" w:rsidR="00554EAE" w:rsidRDefault="00554EAE" w:rsidP="00554EAE">
      <w:pPr>
        <w:pStyle w:val="ListParagraph"/>
        <w:numPr>
          <w:ilvl w:val="0"/>
          <w:numId w:val="10"/>
        </w:numPr>
      </w:pPr>
      <w:r w:rsidRPr="00310E0D">
        <w:t>Setup</w:t>
      </w:r>
      <w:r>
        <w:t xml:space="preserve"> </w:t>
      </w:r>
      <w:proofErr w:type="spellStart"/>
      <w:r>
        <w:t>DLayout</w:t>
      </w:r>
      <w:proofErr w:type="spellEnd"/>
    </w:p>
    <w:p w14:paraId="1167A338" w14:textId="77777777" w:rsidR="00554EAE" w:rsidRDefault="001B6792" w:rsidP="00554EAE">
      <w:pPr>
        <w:pStyle w:val="ListParagraph"/>
      </w:pPr>
      <w:hyperlink r:id="rId27" w:history="1">
        <w:r w:rsidR="00554EAE" w:rsidRPr="00CA46F0">
          <w:rPr>
            <w:rStyle w:val="Hyperlink"/>
          </w:rPr>
          <w:t>https://youtu.be/sm7grB1U1_A</w:t>
        </w:r>
      </w:hyperlink>
    </w:p>
    <w:p w14:paraId="4FED60CD" w14:textId="77777777" w:rsidR="00554EAE" w:rsidRDefault="00554EAE" w:rsidP="00554EAE">
      <w:pPr>
        <w:pStyle w:val="ListParagraph"/>
        <w:numPr>
          <w:ilvl w:val="0"/>
          <w:numId w:val="10"/>
        </w:numPr>
      </w:pPr>
      <w:r>
        <w:t>Draw invx1</w:t>
      </w:r>
    </w:p>
    <w:p w14:paraId="60A780EC" w14:textId="77777777" w:rsidR="00554EAE" w:rsidRDefault="001B6792" w:rsidP="00554EAE">
      <w:pPr>
        <w:pStyle w:val="ListParagraph"/>
      </w:pPr>
      <w:hyperlink r:id="rId28" w:history="1">
        <w:r w:rsidR="00554EAE" w:rsidRPr="00CA46F0">
          <w:rPr>
            <w:rStyle w:val="Hyperlink"/>
          </w:rPr>
          <w:t>https://www.youtube.com/watch?v=Uf3ke04b3S0</w:t>
        </w:r>
      </w:hyperlink>
    </w:p>
    <w:p w14:paraId="1509BF85" w14:textId="77777777" w:rsidR="00554EAE" w:rsidRDefault="00554EAE" w:rsidP="00554EAE">
      <w:pPr>
        <w:pStyle w:val="ListParagraph"/>
      </w:pPr>
      <w:r>
        <w:t>More at:</w:t>
      </w:r>
    </w:p>
    <w:p w14:paraId="7EAD1B59" w14:textId="3473E248" w:rsidR="00310E0D" w:rsidRPr="00310E0D" w:rsidRDefault="001B6792" w:rsidP="00554EAE">
      <w:pPr>
        <w:pStyle w:val="ListParagraph"/>
      </w:pPr>
      <w:hyperlink r:id="rId29" w:history="1">
        <w:r w:rsidR="00554EAE" w:rsidRPr="00CA46F0">
          <w:rPr>
            <w:rStyle w:val="Hyperlink"/>
          </w:rPr>
          <w:t>https://youtu.be/NvBZmmLkKyE?si=14ig0Q6SWwnPYApS</w:t>
        </w:r>
      </w:hyperlink>
    </w:p>
    <w:p w14:paraId="61328A39" w14:textId="09084F56" w:rsidR="009A25AF" w:rsidRDefault="009A25AF" w:rsidP="009A25AF">
      <w:pPr>
        <w:pStyle w:val="Heading1"/>
      </w:pPr>
      <w:bookmarkStart w:id="24" w:name="_Toc148276549"/>
      <w:r>
        <w:t>Plan</w:t>
      </w:r>
      <w:bookmarkEnd w:id="24"/>
    </w:p>
    <w:p w14:paraId="1ED85675" w14:textId="46A034DA" w:rsidR="00703E7F" w:rsidRDefault="00703E7F" w:rsidP="00703E7F">
      <w:pPr>
        <w:pStyle w:val="Heading2"/>
      </w:pPr>
      <w:bookmarkStart w:id="25" w:name="_Toc148276550"/>
      <w:r>
        <w:t>Point</w:t>
      </w:r>
      <w:r w:rsidR="00017E2B">
        <w:t xml:space="preserve"> Calculation</w:t>
      </w:r>
      <w:bookmarkEnd w:id="25"/>
    </w:p>
    <w:p w14:paraId="3B0A5097" w14:textId="77777777" w:rsidR="00554EAE" w:rsidRDefault="00554EAE" w:rsidP="00554EAE">
      <w:r>
        <w:t>Total_point = 0.6*Process_Point + 0.4*Defense_Point</w:t>
      </w:r>
    </w:p>
    <w:p w14:paraId="15C28707" w14:textId="77777777" w:rsidR="00554EAE" w:rsidRDefault="00554EAE" w:rsidP="00554EAE">
      <w:r>
        <w:t>Process_Point = 0.5*Code_Process_Point + 0.5*Layout_Process_Point</w:t>
      </w:r>
    </w:p>
    <w:p w14:paraId="62C2C6AC" w14:textId="77777777" w:rsidR="00554EAE" w:rsidRDefault="00554EAE" w:rsidP="00554EAE">
      <w:r>
        <w:t>Defense_Point = 0.5*Code_Defense_Point+0.5*Layout_Defense_Point</w:t>
      </w:r>
    </w:p>
    <w:p w14:paraId="654C97FD" w14:textId="77777777" w:rsidR="00554EAE" w:rsidRDefault="00554EAE" w:rsidP="00554EAE">
      <w:r>
        <w:t>Layout_Process_Point = Mission1_Point +</w:t>
      </w:r>
      <w:r w:rsidRPr="00B9546B">
        <w:t xml:space="preserve"> </w:t>
      </w:r>
      <w:r>
        <w:t>Mission2_Point</w:t>
      </w:r>
      <w:r w:rsidRPr="00B9546B">
        <w:t xml:space="preserve"> </w:t>
      </w:r>
      <w:r>
        <w:t>+ Mission3_Point +</w:t>
      </w:r>
      <w:r w:rsidRPr="00B9546B">
        <w:t xml:space="preserve"> </w:t>
      </w:r>
      <w:r>
        <w:t>Mission4_Point</w:t>
      </w:r>
    </w:p>
    <w:p w14:paraId="5071C2CB" w14:textId="3E08C757" w:rsidR="00E144DC" w:rsidRDefault="00E144DC" w:rsidP="00703E7F"/>
    <w:p w14:paraId="71D42E24" w14:textId="39461977" w:rsidR="00E144DC" w:rsidRDefault="00E144DC" w:rsidP="00703E7F"/>
    <w:p w14:paraId="514BAD37" w14:textId="783FE66F" w:rsidR="00E144DC" w:rsidRDefault="00E144DC" w:rsidP="00703E7F"/>
    <w:p w14:paraId="467834B9" w14:textId="3DF9825B" w:rsidR="00E144DC" w:rsidRDefault="00E144DC" w:rsidP="00703E7F"/>
    <w:p w14:paraId="280AAA29" w14:textId="51CBCDE5" w:rsidR="00E144DC" w:rsidRDefault="00E144DC" w:rsidP="00703E7F"/>
    <w:p w14:paraId="12A6B591" w14:textId="0EC8CF40" w:rsidR="00E144DC" w:rsidRDefault="00E144DC" w:rsidP="00703E7F"/>
    <w:p w14:paraId="48C3733C" w14:textId="5DB8E191" w:rsidR="00E144DC" w:rsidRDefault="00E144DC" w:rsidP="00703E7F"/>
    <w:p w14:paraId="18B26FA4" w14:textId="12011900" w:rsidR="00D16646" w:rsidRDefault="00D16646" w:rsidP="00703E7F"/>
    <w:p w14:paraId="0E5C9F83" w14:textId="7F3444DF" w:rsidR="00E144DC" w:rsidRDefault="00E144DC" w:rsidP="00703E7F"/>
    <w:p w14:paraId="13430B49" w14:textId="159085BE" w:rsidR="00E144DC" w:rsidRDefault="00E144DC" w:rsidP="00703E7F"/>
    <w:p w14:paraId="6467830B" w14:textId="48B4FA09" w:rsidR="00E144DC" w:rsidRDefault="00E144DC" w:rsidP="00703E7F"/>
    <w:p w14:paraId="61E917C4" w14:textId="77777777" w:rsidR="00E144DC" w:rsidRPr="00703E7F" w:rsidRDefault="00E144DC" w:rsidP="00703E7F"/>
    <w:p w14:paraId="7B320F3B" w14:textId="4E6A879B" w:rsidR="00703E7F" w:rsidRPr="00703E7F" w:rsidRDefault="00703E7F" w:rsidP="00703E7F">
      <w:pPr>
        <w:pStyle w:val="Heading2"/>
      </w:pPr>
      <w:bookmarkStart w:id="26" w:name="_Toc148276551"/>
      <w:r>
        <w:t>Plan</w:t>
      </w:r>
      <w:bookmarkEnd w:id="26"/>
    </w:p>
    <w:p w14:paraId="669BE9D1" w14:textId="58B41339" w:rsidR="00A57DC3" w:rsidRDefault="00A57DC3" w:rsidP="00A57DC3">
      <w:pPr>
        <w:pStyle w:val="Caption"/>
        <w:keepNext/>
      </w:pPr>
      <w:bookmarkStart w:id="27" w:name="_Toc146612898"/>
      <w:bookmarkStart w:id="28" w:name="_Toc14815598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0F52">
        <w:rPr>
          <w:noProof/>
        </w:rPr>
        <w:t>1</w:t>
      </w:r>
      <w:r>
        <w:fldChar w:fldCharType="end"/>
      </w:r>
      <w:r w:rsidR="00243B2F">
        <w:t>.</w:t>
      </w:r>
      <w:r>
        <w:t xml:space="preserve"> Plan</w:t>
      </w:r>
      <w:bookmarkEnd w:id="27"/>
      <w:r w:rsidR="00243B2F">
        <w:t xml:space="preserve"> (Action </w:t>
      </w:r>
      <w:proofErr w:type="spellStart"/>
      <w:r w:rsidR="00243B2F">
        <w:t>iterms</w:t>
      </w:r>
      <w:proofErr w:type="spellEnd"/>
      <w:r w:rsidR="00243B2F">
        <w:t>)</w:t>
      </w:r>
      <w:bookmarkEnd w:id="28"/>
    </w:p>
    <w:tbl>
      <w:tblPr>
        <w:tblStyle w:val="Dolphin"/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990"/>
        <w:gridCol w:w="7385"/>
      </w:tblGrid>
      <w:tr w:rsidR="00554EAE" w:rsidRPr="00862504" w14:paraId="45CB707F" w14:textId="77777777" w:rsidTr="0055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85"/>
        </w:trPr>
        <w:tc>
          <w:tcPr>
            <w:tcW w:w="1430" w:type="dxa"/>
            <w:hideMark/>
          </w:tcPr>
          <w:p w14:paraId="37DCE7FB" w14:textId="76C70E25" w:rsidR="00554EAE" w:rsidRPr="00862504" w:rsidRDefault="00554EAE" w:rsidP="00A57DC3">
            <w:pPr>
              <w:pStyle w:val="Table"/>
              <w:spacing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Week</w:t>
            </w:r>
          </w:p>
        </w:tc>
        <w:tc>
          <w:tcPr>
            <w:tcW w:w="990" w:type="dxa"/>
          </w:tcPr>
          <w:p w14:paraId="0B2C80D8" w14:textId="1EBDCD37" w:rsidR="00554EAE" w:rsidRDefault="00554EAE" w:rsidP="00A57DC3">
            <w:pPr>
              <w:pStyle w:val="Table"/>
              <w:spacing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Meeting</w:t>
            </w:r>
          </w:p>
        </w:tc>
        <w:tc>
          <w:tcPr>
            <w:tcW w:w="7385" w:type="dxa"/>
            <w:hideMark/>
          </w:tcPr>
          <w:p w14:paraId="42A818C7" w14:textId="7F8DBE6C" w:rsidR="00554EAE" w:rsidRPr="00862504" w:rsidRDefault="00554EAE" w:rsidP="00A57DC3">
            <w:pPr>
              <w:pStyle w:val="Table"/>
              <w:spacing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Mission</w:t>
            </w:r>
          </w:p>
        </w:tc>
      </w:tr>
      <w:tr w:rsidR="00554EAE" w:rsidRPr="00862504" w14:paraId="46E59E85" w14:textId="77777777" w:rsidTr="00554EAE">
        <w:trPr>
          <w:cantSplit/>
          <w:trHeight w:val="1547"/>
        </w:trPr>
        <w:tc>
          <w:tcPr>
            <w:tcW w:w="1430" w:type="dxa"/>
            <w:hideMark/>
          </w:tcPr>
          <w:p w14:paraId="03E742DD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3</w:t>
            </w:r>
          </w:p>
          <w:p w14:paraId="28A788B0" w14:textId="65D80696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07/10-14/10</w:t>
            </w:r>
          </w:p>
        </w:tc>
        <w:tc>
          <w:tcPr>
            <w:tcW w:w="990" w:type="dxa"/>
          </w:tcPr>
          <w:p w14:paraId="4D1C105A" w14:textId="7E1DAD63" w:rsidR="00554EAE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Offline</w:t>
            </w:r>
          </w:p>
        </w:tc>
        <w:tc>
          <w:tcPr>
            <w:tcW w:w="7385" w:type="dxa"/>
            <w:hideMark/>
          </w:tcPr>
          <w:p w14:paraId="6DDCDFEB" w14:textId="77777777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Company: </w:t>
            </w:r>
          </w:p>
          <w:p w14:paraId="4D8719FB" w14:textId="05F86C69" w:rsidR="00554EAE" w:rsidRDefault="00554EAE" w:rsidP="00241999">
            <w:pPr>
              <w:pStyle w:val="Table"/>
              <w:numPr>
                <w:ilvl w:val="0"/>
                <w:numId w:val="4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Summary about projects</w:t>
            </w:r>
          </w:p>
          <w:p w14:paraId="52FC8355" w14:textId="1E579A66" w:rsidR="00554EAE" w:rsidRDefault="00554EAE" w:rsidP="00241999">
            <w:pPr>
              <w:pStyle w:val="Table"/>
              <w:numPr>
                <w:ilvl w:val="0"/>
                <w:numId w:val="4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Answer questions</w:t>
            </w:r>
          </w:p>
          <w:p w14:paraId="3C4722DB" w14:textId="77777777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Student:</w:t>
            </w:r>
          </w:p>
          <w:p w14:paraId="3DD7A3D6" w14:textId="77777777" w:rsidR="00554EAE" w:rsidRDefault="00554EAE" w:rsidP="00241999">
            <w:pPr>
              <w:pStyle w:val="Table"/>
              <w:numPr>
                <w:ilvl w:val="0"/>
                <w:numId w:val="5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Ask questions</w:t>
            </w:r>
          </w:p>
          <w:p w14:paraId="1A04D82B" w14:textId="685C73E9" w:rsidR="00554EAE" w:rsidRPr="001A2E1E" w:rsidRDefault="00554EAE" w:rsidP="00241999">
            <w:pPr>
              <w:pStyle w:val="Table"/>
              <w:numPr>
                <w:ilvl w:val="0"/>
                <w:numId w:val="5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 w:rsidRPr="001A2E1E">
              <w:rPr>
                <w:rFonts w:cstheme="minorHAnsi"/>
                <w:szCs w:val="20"/>
              </w:rPr>
              <w:t>Create groups and select project</w:t>
            </w:r>
          </w:p>
        </w:tc>
      </w:tr>
      <w:tr w:rsidR="00554EAE" w:rsidRPr="00862504" w14:paraId="66335D50" w14:textId="77777777" w:rsidTr="00554EAE">
        <w:trPr>
          <w:cantSplit/>
          <w:trHeight w:val="1232"/>
        </w:trPr>
        <w:tc>
          <w:tcPr>
            <w:tcW w:w="1430" w:type="dxa"/>
            <w:hideMark/>
          </w:tcPr>
          <w:p w14:paraId="4174BD9F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4</w:t>
            </w:r>
          </w:p>
          <w:p w14:paraId="5985E288" w14:textId="6A180BD0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14/10/-21/10</w:t>
            </w:r>
          </w:p>
        </w:tc>
        <w:tc>
          <w:tcPr>
            <w:tcW w:w="990" w:type="dxa"/>
          </w:tcPr>
          <w:p w14:paraId="0E6651EC" w14:textId="08796DAE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Online</w:t>
            </w:r>
          </w:p>
        </w:tc>
        <w:tc>
          <w:tcPr>
            <w:tcW w:w="7385" w:type="dxa"/>
            <w:hideMark/>
          </w:tcPr>
          <w:p w14:paraId="4954043B" w14:textId="638BCEA0" w:rsidR="00554EAE" w:rsidRPr="004D15C9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 w:rsidRPr="004D15C9">
              <w:rPr>
                <w:rFonts w:cstheme="minorHAnsi"/>
                <w:b/>
                <w:sz w:val="24"/>
                <w:szCs w:val="24"/>
              </w:rPr>
              <w:t>Mission 1</w:t>
            </w:r>
            <w:r>
              <w:rPr>
                <w:rFonts w:cstheme="minorHAnsi"/>
                <w:b/>
                <w:sz w:val="24"/>
                <w:szCs w:val="24"/>
              </w:rPr>
              <w:t xml:space="preserve"> (2P)</w:t>
            </w:r>
          </w:p>
          <w:p w14:paraId="2AA9F778" w14:textId="2C4AB6D0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Company:</w:t>
            </w:r>
          </w:p>
          <w:p w14:paraId="29437037" w14:textId="4171A740" w:rsidR="00554EAE" w:rsidRPr="00BF4A47" w:rsidRDefault="00554EAE" w:rsidP="00BF4A47">
            <w:pPr>
              <w:pStyle w:val="Table"/>
              <w:numPr>
                <w:ilvl w:val="0"/>
                <w:numId w:val="6"/>
              </w:numPr>
              <w:spacing w:line="276" w:lineRule="auto"/>
              <w:ind w:left="520" w:hanging="180"/>
              <w:jc w:val="left"/>
              <w:rPr>
                <w:rFonts w:cstheme="minorHAnsi"/>
                <w:bCs w:val="0"/>
                <w:szCs w:val="20"/>
              </w:rPr>
            </w:pPr>
            <w:r w:rsidRPr="00BF4A47">
              <w:rPr>
                <w:rFonts w:cstheme="minorHAnsi"/>
                <w:bCs w:val="0"/>
                <w:szCs w:val="20"/>
              </w:rPr>
              <w:t>Detail of the Assignment.</w:t>
            </w:r>
          </w:p>
          <w:p w14:paraId="2A961917" w14:textId="506AF143" w:rsidR="00554EAE" w:rsidRPr="00BF4A47" w:rsidRDefault="00554EAE" w:rsidP="00BF4A47">
            <w:pPr>
              <w:pStyle w:val="Table"/>
              <w:numPr>
                <w:ilvl w:val="0"/>
                <w:numId w:val="6"/>
              </w:numPr>
              <w:spacing w:line="276" w:lineRule="auto"/>
              <w:ind w:left="520" w:hanging="180"/>
              <w:jc w:val="left"/>
              <w:rPr>
                <w:rFonts w:cstheme="minorHAnsi"/>
                <w:bCs w:val="0"/>
                <w:szCs w:val="20"/>
              </w:rPr>
            </w:pPr>
            <w:r w:rsidRPr="00BF4A47">
              <w:rPr>
                <w:rFonts w:cstheme="minorHAnsi"/>
                <w:bCs w:val="0"/>
                <w:szCs w:val="20"/>
              </w:rPr>
              <w:t xml:space="preserve">Soft IP Design Flow: Specification, RTL Implementation, Simulation, </w:t>
            </w:r>
            <w:r>
              <w:rPr>
                <w:rFonts w:cstheme="minorHAnsi"/>
                <w:bCs w:val="0"/>
                <w:szCs w:val="20"/>
              </w:rPr>
              <w:t>Synthesis</w:t>
            </w:r>
          </w:p>
          <w:p w14:paraId="61F9A049" w14:textId="62786471" w:rsidR="00554EAE" w:rsidRDefault="00554EAE" w:rsidP="00BF4A47">
            <w:pPr>
              <w:pStyle w:val="Table"/>
              <w:numPr>
                <w:ilvl w:val="0"/>
                <w:numId w:val="6"/>
              </w:numPr>
              <w:spacing w:line="276" w:lineRule="auto"/>
              <w:ind w:left="520" w:hanging="18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Give schematics, plan, tool …</w:t>
            </w:r>
          </w:p>
          <w:p w14:paraId="22024BF3" w14:textId="68E564FD" w:rsidR="00554EAE" w:rsidRDefault="00554EAE" w:rsidP="00BF4A47">
            <w:pPr>
              <w:pStyle w:val="Table"/>
              <w:numPr>
                <w:ilvl w:val="0"/>
                <w:numId w:val="6"/>
              </w:numPr>
              <w:spacing w:line="276" w:lineRule="auto"/>
              <w:ind w:left="520" w:hanging="18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Assign mission 1 (2 weeks): Do stick for all logic gates, do layout for 1 inv based on video. Complete Specification</w:t>
            </w:r>
          </w:p>
          <w:p w14:paraId="35FF8C09" w14:textId="7AC6A3DD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Student:</w:t>
            </w:r>
          </w:p>
          <w:p w14:paraId="628C13F2" w14:textId="77777777" w:rsidR="00554EAE" w:rsidRDefault="00554EAE" w:rsidP="00241999">
            <w:pPr>
              <w:pStyle w:val="Table"/>
              <w:numPr>
                <w:ilvl w:val="0"/>
                <w:numId w:val="7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Ask question</w:t>
            </w:r>
          </w:p>
          <w:p w14:paraId="70722647" w14:textId="3436E76C" w:rsidR="00554EAE" w:rsidRPr="00862504" w:rsidRDefault="00554EAE" w:rsidP="00241999">
            <w:pPr>
              <w:pStyle w:val="Table"/>
              <w:numPr>
                <w:ilvl w:val="0"/>
                <w:numId w:val="7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(Make </w:t>
            </w:r>
            <w:proofErr w:type="spellStart"/>
            <w:r>
              <w:rPr>
                <w:rFonts w:cstheme="minorHAnsi"/>
                <w:szCs w:val="20"/>
              </w:rPr>
              <w:t>Zalo</w:t>
            </w:r>
            <w:proofErr w:type="spellEnd"/>
            <w:r>
              <w:rPr>
                <w:rFonts w:cstheme="minorHAnsi"/>
                <w:szCs w:val="20"/>
              </w:rPr>
              <w:t xml:space="preserve"> group)</w:t>
            </w:r>
          </w:p>
        </w:tc>
      </w:tr>
      <w:tr w:rsidR="00554EAE" w:rsidRPr="00862504" w14:paraId="744FEE1D" w14:textId="77777777" w:rsidTr="00554EAE">
        <w:trPr>
          <w:cantSplit/>
          <w:trHeight w:val="1502"/>
        </w:trPr>
        <w:tc>
          <w:tcPr>
            <w:tcW w:w="1430" w:type="dxa"/>
          </w:tcPr>
          <w:p w14:paraId="75B4C34F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5</w:t>
            </w:r>
          </w:p>
          <w:p w14:paraId="3AB577CA" w14:textId="5307BCB8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21/10-28/10</w:t>
            </w:r>
          </w:p>
        </w:tc>
        <w:tc>
          <w:tcPr>
            <w:tcW w:w="990" w:type="dxa"/>
          </w:tcPr>
          <w:p w14:paraId="636AA3DA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</w:p>
        </w:tc>
        <w:tc>
          <w:tcPr>
            <w:tcW w:w="7385" w:type="dxa"/>
          </w:tcPr>
          <w:p w14:paraId="7963DE43" w14:textId="77777777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Student:</w:t>
            </w:r>
          </w:p>
          <w:p w14:paraId="393B48D5" w14:textId="0DBA8965" w:rsidR="00554EAE" w:rsidRDefault="00554EAE" w:rsidP="00241999">
            <w:pPr>
              <w:pStyle w:val="Table"/>
              <w:numPr>
                <w:ilvl w:val="0"/>
                <w:numId w:val="8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Done and submit all stick diagrams.</w:t>
            </w:r>
          </w:p>
          <w:p w14:paraId="3C611ADA" w14:textId="62D32943" w:rsidR="00554EAE" w:rsidRPr="00862504" w:rsidRDefault="00554EAE" w:rsidP="00241999">
            <w:pPr>
              <w:pStyle w:val="Table"/>
              <w:numPr>
                <w:ilvl w:val="0"/>
                <w:numId w:val="8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Submit Specification</w:t>
            </w:r>
          </w:p>
        </w:tc>
      </w:tr>
      <w:tr w:rsidR="00554EAE" w:rsidRPr="00862504" w14:paraId="26294A56" w14:textId="77777777" w:rsidTr="00554EAE">
        <w:trPr>
          <w:cantSplit/>
          <w:trHeight w:val="1421"/>
        </w:trPr>
        <w:tc>
          <w:tcPr>
            <w:tcW w:w="1430" w:type="dxa"/>
            <w:hideMark/>
          </w:tcPr>
          <w:p w14:paraId="74B5EE7D" w14:textId="77777777" w:rsidR="00554EAE" w:rsidRDefault="00554EAE" w:rsidP="00BA5DCB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6</w:t>
            </w:r>
          </w:p>
          <w:p w14:paraId="33BC0723" w14:textId="6F111644" w:rsidR="00554EAE" w:rsidRPr="00243B2F" w:rsidRDefault="00554EAE" w:rsidP="00BA5DCB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28/10-04/11</w:t>
            </w:r>
          </w:p>
        </w:tc>
        <w:tc>
          <w:tcPr>
            <w:tcW w:w="990" w:type="dxa"/>
          </w:tcPr>
          <w:p w14:paraId="22CB126B" w14:textId="1AF16B13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Offline</w:t>
            </w:r>
          </w:p>
        </w:tc>
        <w:tc>
          <w:tcPr>
            <w:tcW w:w="7385" w:type="dxa"/>
            <w:hideMark/>
          </w:tcPr>
          <w:p w14:paraId="6DDDA2A9" w14:textId="36576E96" w:rsidR="00554EAE" w:rsidRPr="004D15C9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 w:rsidRPr="004D15C9">
              <w:rPr>
                <w:rFonts w:cstheme="minorHAnsi"/>
                <w:b/>
                <w:sz w:val="24"/>
                <w:szCs w:val="24"/>
              </w:rPr>
              <w:t xml:space="preserve">Mission </w:t>
            </w:r>
            <w:r>
              <w:rPr>
                <w:rFonts w:cstheme="minorHAnsi"/>
                <w:b/>
                <w:sz w:val="24"/>
                <w:szCs w:val="24"/>
              </w:rPr>
              <w:t>2 (1P)</w:t>
            </w:r>
          </w:p>
          <w:p w14:paraId="0BAE1462" w14:textId="1C6F1DF9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Company:</w:t>
            </w:r>
          </w:p>
          <w:p w14:paraId="0786D2CF" w14:textId="0CD9913E" w:rsidR="00554EAE" w:rsidRDefault="00554EAE" w:rsidP="00BF4A47">
            <w:pPr>
              <w:pStyle w:val="Table"/>
              <w:numPr>
                <w:ilvl w:val="0"/>
                <w:numId w:val="11"/>
              </w:numPr>
              <w:tabs>
                <w:tab w:val="clear" w:pos="567"/>
                <w:tab w:val="left" w:pos="700"/>
              </w:tabs>
              <w:spacing w:line="276" w:lineRule="auto"/>
              <w:ind w:left="610" w:hanging="27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Feedback stick diagram</w:t>
            </w:r>
          </w:p>
          <w:p w14:paraId="51F136EE" w14:textId="6222EDC5" w:rsidR="00554EAE" w:rsidRPr="0099704C" w:rsidRDefault="00554EAE" w:rsidP="0099704C">
            <w:pPr>
              <w:pStyle w:val="Table"/>
              <w:numPr>
                <w:ilvl w:val="0"/>
                <w:numId w:val="11"/>
              </w:numPr>
              <w:tabs>
                <w:tab w:val="clear" w:pos="567"/>
                <w:tab w:val="left" w:pos="700"/>
              </w:tabs>
              <w:spacing w:line="276" w:lineRule="auto"/>
              <w:ind w:left="610" w:hanging="270"/>
              <w:jc w:val="left"/>
              <w:rPr>
                <w:rFonts w:cstheme="minorHAnsi"/>
                <w:b/>
                <w:szCs w:val="20"/>
              </w:rPr>
            </w:pPr>
            <w:r w:rsidRPr="00422858">
              <w:rPr>
                <w:rFonts w:cstheme="minorHAnsi"/>
                <w:b/>
                <w:szCs w:val="20"/>
              </w:rPr>
              <w:t xml:space="preserve">Guide LVS, DRC with </w:t>
            </w:r>
            <w:proofErr w:type="spellStart"/>
            <w:r w:rsidRPr="00422858">
              <w:rPr>
                <w:rFonts w:cstheme="minorHAnsi"/>
                <w:b/>
                <w:szCs w:val="20"/>
              </w:rPr>
              <w:t>Dlayout</w:t>
            </w:r>
            <w:proofErr w:type="spellEnd"/>
          </w:p>
          <w:p w14:paraId="05E0ADD4" w14:textId="77777777" w:rsidR="00554EAE" w:rsidRDefault="00554EAE" w:rsidP="00BF4A47">
            <w:pPr>
              <w:pStyle w:val="Table"/>
              <w:numPr>
                <w:ilvl w:val="0"/>
                <w:numId w:val="11"/>
              </w:numPr>
              <w:tabs>
                <w:tab w:val="clear" w:pos="567"/>
                <w:tab w:val="left" w:pos="790"/>
              </w:tabs>
              <w:spacing w:line="276" w:lineRule="auto"/>
              <w:ind w:left="610" w:hanging="27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Assign mission 2 (1 week): </w:t>
            </w:r>
            <w:r w:rsidRPr="00BF4A47">
              <w:rPr>
                <w:rFonts w:cstheme="minorHAnsi"/>
                <w:szCs w:val="20"/>
              </w:rPr>
              <w:t>Draw layout nand2x1, clean LVS, DRC</w:t>
            </w:r>
            <w:r>
              <w:rPr>
                <w:rFonts w:cstheme="minorHAnsi"/>
                <w:szCs w:val="20"/>
              </w:rPr>
              <w:t xml:space="preserve">, </w:t>
            </w:r>
          </w:p>
          <w:p w14:paraId="61027B10" w14:textId="2E942F20" w:rsidR="00554EAE" w:rsidRPr="00BF4A47" w:rsidRDefault="00554EAE" w:rsidP="00554EAE">
            <w:pPr>
              <w:pStyle w:val="Table"/>
              <w:tabs>
                <w:tab w:val="clear" w:pos="567"/>
                <w:tab w:val="left" w:pos="790"/>
              </w:tabs>
              <w:spacing w:line="276" w:lineRule="auto"/>
              <w:ind w:left="61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RTL Implementation</w:t>
            </w:r>
          </w:p>
          <w:p w14:paraId="228CE6B6" w14:textId="59FAD9EA" w:rsidR="00554EAE" w:rsidRDefault="00554EAE" w:rsidP="00C05B19">
            <w:pPr>
              <w:pStyle w:val="Table"/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Student:</w:t>
            </w:r>
          </w:p>
          <w:p w14:paraId="13262C3D" w14:textId="61A78FC6" w:rsidR="00554EAE" w:rsidRDefault="00554EAE" w:rsidP="00241999">
            <w:pPr>
              <w:pStyle w:val="Table"/>
              <w:numPr>
                <w:ilvl w:val="0"/>
                <w:numId w:val="9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Done and submit layout (</w:t>
            </w:r>
            <w:proofErr w:type="spellStart"/>
            <w:r>
              <w:rPr>
                <w:rFonts w:cstheme="minorHAnsi"/>
                <w:szCs w:val="20"/>
              </w:rPr>
              <w:t>gds</w:t>
            </w:r>
            <w:proofErr w:type="spellEnd"/>
            <w:r>
              <w:rPr>
                <w:rFonts w:cstheme="minorHAnsi"/>
                <w:szCs w:val="20"/>
              </w:rPr>
              <w:t xml:space="preserve">) of </w:t>
            </w:r>
            <w:r w:rsidRPr="009A25AF">
              <w:rPr>
                <w:rFonts w:cstheme="minorHAnsi"/>
                <w:szCs w:val="20"/>
              </w:rPr>
              <w:t>invx1</w:t>
            </w:r>
          </w:p>
          <w:p w14:paraId="61DC768B" w14:textId="191DB88B" w:rsidR="00554EAE" w:rsidRDefault="00554EAE" w:rsidP="00241999">
            <w:pPr>
              <w:pStyle w:val="Table"/>
              <w:numPr>
                <w:ilvl w:val="0"/>
                <w:numId w:val="9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Complete RTL and Simulation</w:t>
            </w:r>
          </w:p>
          <w:p w14:paraId="010489DB" w14:textId="05032DE3" w:rsidR="00554EAE" w:rsidRPr="00862504" w:rsidRDefault="00554EAE" w:rsidP="00241999">
            <w:pPr>
              <w:pStyle w:val="Table"/>
              <w:numPr>
                <w:ilvl w:val="0"/>
                <w:numId w:val="9"/>
              </w:numPr>
              <w:spacing w:line="276" w:lineRule="auto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Ask questions</w:t>
            </w:r>
          </w:p>
        </w:tc>
      </w:tr>
      <w:tr w:rsidR="00554EAE" w:rsidRPr="00862504" w14:paraId="7AEBCE26" w14:textId="77777777" w:rsidTr="00554EAE">
        <w:trPr>
          <w:cantSplit/>
          <w:trHeight w:val="1914"/>
        </w:trPr>
        <w:tc>
          <w:tcPr>
            <w:tcW w:w="1430" w:type="dxa"/>
          </w:tcPr>
          <w:p w14:paraId="46AF336C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7</w:t>
            </w:r>
          </w:p>
          <w:p w14:paraId="19158C6E" w14:textId="6AE38540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04/11-11/11</w:t>
            </w:r>
          </w:p>
        </w:tc>
        <w:tc>
          <w:tcPr>
            <w:tcW w:w="990" w:type="dxa"/>
          </w:tcPr>
          <w:p w14:paraId="657DE6DF" w14:textId="3DA78E92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Online*</w:t>
            </w:r>
          </w:p>
        </w:tc>
        <w:tc>
          <w:tcPr>
            <w:tcW w:w="7385" w:type="dxa"/>
          </w:tcPr>
          <w:p w14:paraId="2B4A3A7D" w14:textId="027426C0" w:rsidR="00554EAE" w:rsidRPr="000E618F" w:rsidRDefault="00554EAE" w:rsidP="000E618F">
            <w:pPr>
              <w:pStyle w:val="Table"/>
              <w:spacing w:line="276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 w:rsidRPr="004D15C9">
              <w:rPr>
                <w:rFonts w:cstheme="minorHAnsi"/>
                <w:b/>
                <w:sz w:val="24"/>
                <w:szCs w:val="24"/>
              </w:rPr>
              <w:t xml:space="preserve">Mission </w:t>
            </w:r>
            <w:r>
              <w:rPr>
                <w:rFonts w:cstheme="minorHAnsi"/>
                <w:b/>
                <w:sz w:val="24"/>
                <w:szCs w:val="24"/>
              </w:rPr>
              <w:t>3 (3P)</w:t>
            </w:r>
          </w:p>
          <w:p w14:paraId="61F63163" w14:textId="3602FA54" w:rsidR="00554EAE" w:rsidRDefault="00554EAE" w:rsidP="00A709FC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Company:</w:t>
            </w:r>
          </w:p>
          <w:p w14:paraId="4E8BB594" w14:textId="1BF86821" w:rsidR="00554EAE" w:rsidRDefault="00554EAE" w:rsidP="0099704C">
            <w:pPr>
              <w:pStyle w:val="Table"/>
              <w:numPr>
                <w:ilvl w:val="0"/>
                <w:numId w:val="12"/>
              </w:numPr>
              <w:tabs>
                <w:tab w:val="clear" w:pos="567"/>
                <w:tab w:val="left" w:pos="610"/>
              </w:tabs>
              <w:spacing w:line="276" w:lineRule="auto"/>
              <w:ind w:left="610" w:hanging="270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Feedback invx1</w:t>
            </w:r>
          </w:p>
          <w:p w14:paraId="4B96D50D" w14:textId="652BB50D" w:rsidR="00554EAE" w:rsidRDefault="00554EAE" w:rsidP="0099704C">
            <w:pPr>
              <w:pStyle w:val="Table"/>
              <w:numPr>
                <w:ilvl w:val="0"/>
                <w:numId w:val="12"/>
              </w:numPr>
              <w:tabs>
                <w:tab w:val="clear" w:pos="567"/>
                <w:tab w:val="left" w:pos="610"/>
              </w:tabs>
              <w:spacing w:line="276" w:lineRule="auto"/>
              <w:ind w:left="610" w:hanging="270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 xml:space="preserve">Synthesize design using </w:t>
            </w:r>
            <w:proofErr w:type="spellStart"/>
            <w:r>
              <w:rPr>
                <w:rFonts w:cstheme="minorHAnsi"/>
                <w:color w:val="000000"/>
                <w:szCs w:val="20"/>
              </w:rPr>
              <w:t>Yosys</w:t>
            </w:r>
            <w:proofErr w:type="spellEnd"/>
          </w:p>
          <w:p w14:paraId="22F3A434" w14:textId="5783C566" w:rsidR="00554EAE" w:rsidRDefault="00554EAE" w:rsidP="0099704C">
            <w:pPr>
              <w:pStyle w:val="Table"/>
              <w:numPr>
                <w:ilvl w:val="0"/>
                <w:numId w:val="12"/>
              </w:numPr>
              <w:tabs>
                <w:tab w:val="clear" w:pos="567"/>
                <w:tab w:val="left" w:pos="610"/>
              </w:tabs>
              <w:spacing w:line="276" w:lineRule="auto"/>
              <w:ind w:left="610" w:hanging="270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Assign mission 3 (4 weeks): Draw remain of logic gate</w:t>
            </w:r>
          </w:p>
          <w:p w14:paraId="25CFB4A2" w14:textId="77777777" w:rsidR="00554EAE" w:rsidRDefault="00554EAE" w:rsidP="00C05B19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666DFD6A" w14:textId="77777777" w:rsidR="00554EAE" w:rsidRDefault="00554EAE" w:rsidP="00241999">
            <w:pPr>
              <w:pStyle w:val="Table"/>
              <w:numPr>
                <w:ilvl w:val="0"/>
                <w:numId w:val="13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Done and submit layout of nand2x1</w:t>
            </w:r>
          </w:p>
          <w:p w14:paraId="3C2F3AB4" w14:textId="4A4AF9F7" w:rsidR="00554EAE" w:rsidRPr="00862504" w:rsidRDefault="00554EAE" w:rsidP="00241999">
            <w:pPr>
              <w:pStyle w:val="Table"/>
              <w:numPr>
                <w:ilvl w:val="0"/>
                <w:numId w:val="13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Complete synthesis</w:t>
            </w:r>
          </w:p>
        </w:tc>
      </w:tr>
      <w:tr w:rsidR="00554EAE" w:rsidRPr="00862504" w14:paraId="7FD36FB6" w14:textId="77777777" w:rsidTr="00554EAE">
        <w:trPr>
          <w:cantSplit/>
          <w:trHeight w:val="1977"/>
        </w:trPr>
        <w:tc>
          <w:tcPr>
            <w:tcW w:w="1430" w:type="dxa"/>
          </w:tcPr>
          <w:p w14:paraId="23E38AB1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8</w:t>
            </w:r>
          </w:p>
          <w:p w14:paraId="373BEB6F" w14:textId="524B628F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11/11-18/11</w:t>
            </w:r>
          </w:p>
        </w:tc>
        <w:tc>
          <w:tcPr>
            <w:tcW w:w="990" w:type="dxa"/>
          </w:tcPr>
          <w:p w14:paraId="1825CB11" w14:textId="7468BED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587319E6" w14:textId="77777777" w:rsidR="00554EAE" w:rsidRDefault="00554EAE" w:rsidP="00AC5ED1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Company:</w:t>
            </w:r>
          </w:p>
          <w:p w14:paraId="6E574388" w14:textId="77777777" w:rsidR="00554EAE" w:rsidRDefault="00554EAE" w:rsidP="00241999">
            <w:pPr>
              <w:pStyle w:val="Table"/>
              <w:numPr>
                <w:ilvl w:val="0"/>
                <w:numId w:val="14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Feedback nand2x1</w:t>
            </w:r>
          </w:p>
          <w:p w14:paraId="19339C90" w14:textId="77777777" w:rsidR="00554EAE" w:rsidRDefault="00554EAE" w:rsidP="00AC5ED1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169C28BC" w14:textId="3C997984" w:rsidR="00554EAE" w:rsidRPr="00862504" w:rsidRDefault="00554EAE" w:rsidP="00241999">
            <w:pPr>
              <w:pStyle w:val="Table"/>
              <w:numPr>
                <w:ilvl w:val="0"/>
                <w:numId w:val="15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Done and submit layout of bufx1, nor2x1, nand3x1, nor3x1, or2x1, and3x1, or3x1</w:t>
            </w:r>
          </w:p>
        </w:tc>
      </w:tr>
      <w:tr w:rsidR="00554EAE" w:rsidRPr="00862504" w14:paraId="23BC54A0" w14:textId="77777777" w:rsidTr="00554EAE">
        <w:trPr>
          <w:cantSplit/>
          <w:trHeight w:val="1202"/>
        </w:trPr>
        <w:tc>
          <w:tcPr>
            <w:tcW w:w="1430" w:type="dxa"/>
          </w:tcPr>
          <w:p w14:paraId="146AEC14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9</w:t>
            </w:r>
          </w:p>
          <w:p w14:paraId="178AEB29" w14:textId="02B68DEF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18/11-25/11</w:t>
            </w:r>
          </w:p>
        </w:tc>
        <w:tc>
          <w:tcPr>
            <w:tcW w:w="990" w:type="dxa"/>
          </w:tcPr>
          <w:p w14:paraId="03F70575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6EB61668" w14:textId="77777777" w:rsidR="00554EAE" w:rsidRDefault="00554EAE" w:rsidP="00AC5ED1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Company:</w:t>
            </w:r>
          </w:p>
          <w:p w14:paraId="19535067" w14:textId="77777777" w:rsidR="00554EAE" w:rsidRDefault="00554EAE" w:rsidP="00241999">
            <w:pPr>
              <w:pStyle w:val="Table"/>
              <w:numPr>
                <w:ilvl w:val="0"/>
                <w:numId w:val="16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Feedback bufx1, nor2x1, nand3x1, nor3x1, or2x1, and3x1, or3x1</w:t>
            </w:r>
          </w:p>
          <w:p w14:paraId="02103DDB" w14:textId="77777777" w:rsidR="00554EAE" w:rsidRDefault="00554EAE" w:rsidP="00AC5ED1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520EFAE7" w14:textId="356A08F1" w:rsidR="00554EAE" w:rsidRPr="00862504" w:rsidRDefault="00554EAE" w:rsidP="00241999">
            <w:pPr>
              <w:pStyle w:val="Table"/>
              <w:numPr>
                <w:ilvl w:val="0"/>
                <w:numId w:val="17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Done and submit layout xor2x1</w:t>
            </w:r>
          </w:p>
        </w:tc>
      </w:tr>
      <w:tr w:rsidR="00554EAE" w:rsidRPr="00862504" w14:paraId="0CF2118C" w14:textId="77777777" w:rsidTr="00554EAE">
        <w:trPr>
          <w:cantSplit/>
          <w:trHeight w:val="1808"/>
        </w:trPr>
        <w:tc>
          <w:tcPr>
            <w:tcW w:w="1430" w:type="dxa"/>
          </w:tcPr>
          <w:p w14:paraId="02242443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 w:rsidRPr="00243B2F">
              <w:rPr>
                <w:rFonts w:cstheme="minorHAnsi"/>
                <w:color w:val="0759FA" w:themeColor="text2"/>
                <w:szCs w:val="20"/>
              </w:rPr>
              <w:t>10</w:t>
            </w:r>
          </w:p>
          <w:p w14:paraId="0B073666" w14:textId="7E06BA4C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25/11-01/12</w:t>
            </w:r>
          </w:p>
        </w:tc>
        <w:tc>
          <w:tcPr>
            <w:tcW w:w="990" w:type="dxa"/>
          </w:tcPr>
          <w:p w14:paraId="27FE5195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4EE1F668" w14:textId="77777777" w:rsidR="00554EAE" w:rsidRDefault="00554EAE" w:rsidP="0027658F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Company:</w:t>
            </w:r>
          </w:p>
          <w:p w14:paraId="4BF44981" w14:textId="5C7C847B" w:rsidR="00554EAE" w:rsidRDefault="00554EAE" w:rsidP="00241999">
            <w:pPr>
              <w:pStyle w:val="Table"/>
              <w:numPr>
                <w:ilvl w:val="0"/>
                <w:numId w:val="18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Feedback xor2x1</w:t>
            </w:r>
          </w:p>
          <w:p w14:paraId="7982385A" w14:textId="26DEC9E6" w:rsidR="00554EAE" w:rsidRDefault="00554EAE" w:rsidP="0027658F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6C261B4C" w14:textId="59B833D4" w:rsidR="00554EAE" w:rsidRPr="00862504" w:rsidRDefault="00554EAE" w:rsidP="00241999">
            <w:pPr>
              <w:pStyle w:val="Table"/>
              <w:numPr>
                <w:ilvl w:val="0"/>
                <w:numId w:val="19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Done and submit layout ffnqqnbcka01x1</w:t>
            </w:r>
          </w:p>
        </w:tc>
      </w:tr>
      <w:tr w:rsidR="00554EAE" w:rsidRPr="00862504" w14:paraId="1C07202F" w14:textId="77777777" w:rsidTr="00554EAE">
        <w:trPr>
          <w:cantSplit/>
          <w:trHeight w:val="1808"/>
        </w:trPr>
        <w:tc>
          <w:tcPr>
            <w:tcW w:w="1430" w:type="dxa"/>
          </w:tcPr>
          <w:p w14:paraId="69C1F1E4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11</w:t>
            </w:r>
          </w:p>
          <w:p w14:paraId="020B2B4C" w14:textId="4AB03ED9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02/12-09/12</w:t>
            </w:r>
          </w:p>
        </w:tc>
        <w:tc>
          <w:tcPr>
            <w:tcW w:w="990" w:type="dxa"/>
          </w:tcPr>
          <w:p w14:paraId="44AF49F5" w14:textId="468E7611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Online</w:t>
            </w:r>
          </w:p>
        </w:tc>
        <w:tc>
          <w:tcPr>
            <w:tcW w:w="7385" w:type="dxa"/>
          </w:tcPr>
          <w:p w14:paraId="55884625" w14:textId="06F70F12" w:rsidR="00554EAE" w:rsidRPr="004D15C9" w:rsidRDefault="00554EAE" w:rsidP="004D15C9">
            <w:pPr>
              <w:pStyle w:val="Table"/>
              <w:spacing w:line="276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 w:rsidRPr="004D15C9">
              <w:rPr>
                <w:rFonts w:cstheme="minorHAnsi"/>
                <w:b/>
                <w:sz w:val="24"/>
                <w:szCs w:val="24"/>
              </w:rPr>
              <w:t xml:space="preserve">Mission </w:t>
            </w:r>
            <w:r>
              <w:rPr>
                <w:rFonts w:cstheme="minorHAnsi"/>
                <w:b/>
                <w:sz w:val="24"/>
                <w:szCs w:val="24"/>
              </w:rPr>
              <w:t>3 (4P)</w:t>
            </w:r>
          </w:p>
          <w:p w14:paraId="73F47378" w14:textId="1AD41722" w:rsidR="00554EAE" w:rsidRDefault="00554EAE" w:rsidP="0027658F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Company:</w:t>
            </w:r>
          </w:p>
          <w:p w14:paraId="03FECAD1" w14:textId="0623FEA2" w:rsidR="00554EAE" w:rsidRDefault="00554EAE" w:rsidP="00241999">
            <w:pPr>
              <w:pStyle w:val="Table"/>
              <w:numPr>
                <w:ilvl w:val="0"/>
                <w:numId w:val="20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Feedback ffnqqnbcka01x1</w:t>
            </w:r>
          </w:p>
          <w:p w14:paraId="2DEC40DA" w14:textId="7D7F1B81" w:rsidR="00554EAE" w:rsidRPr="00422858" w:rsidRDefault="00554EAE" w:rsidP="00241999">
            <w:pPr>
              <w:pStyle w:val="Table"/>
              <w:numPr>
                <w:ilvl w:val="0"/>
                <w:numId w:val="20"/>
              </w:numPr>
              <w:spacing w:line="276" w:lineRule="auto"/>
              <w:jc w:val="both"/>
              <w:rPr>
                <w:rFonts w:cstheme="minorHAnsi"/>
                <w:b/>
                <w:color w:val="000000"/>
                <w:szCs w:val="20"/>
              </w:rPr>
            </w:pPr>
            <w:r w:rsidRPr="00422858">
              <w:rPr>
                <w:rFonts w:cstheme="minorHAnsi"/>
                <w:b/>
                <w:color w:val="000000"/>
                <w:szCs w:val="20"/>
              </w:rPr>
              <w:t>Guide draw top</w:t>
            </w:r>
          </w:p>
          <w:p w14:paraId="094E5F02" w14:textId="6B137689" w:rsidR="00554EAE" w:rsidRDefault="00554EAE" w:rsidP="00241999">
            <w:pPr>
              <w:pStyle w:val="Table"/>
              <w:numPr>
                <w:ilvl w:val="0"/>
                <w:numId w:val="20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Assign next missions 2 week: Draw layout top, clean DRC and LVS</w:t>
            </w:r>
          </w:p>
          <w:p w14:paraId="60B77017" w14:textId="77777777" w:rsidR="00554EAE" w:rsidRDefault="00554EAE" w:rsidP="0027658F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5FB6B1A2" w14:textId="77777777" w:rsidR="00554EAE" w:rsidRDefault="00554EAE" w:rsidP="00241999">
            <w:pPr>
              <w:pStyle w:val="Table"/>
              <w:numPr>
                <w:ilvl w:val="0"/>
                <w:numId w:val="21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Done and submit layout ffqqnbcka01x1</w:t>
            </w:r>
          </w:p>
          <w:p w14:paraId="722BF947" w14:textId="7BB2EECB" w:rsidR="00554EAE" w:rsidRPr="00862504" w:rsidRDefault="00554EAE" w:rsidP="00241999">
            <w:pPr>
              <w:pStyle w:val="Table"/>
              <w:numPr>
                <w:ilvl w:val="0"/>
                <w:numId w:val="21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Ask questions</w:t>
            </w:r>
          </w:p>
        </w:tc>
      </w:tr>
      <w:tr w:rsidR="00554EAE" w:rsidRPr="00862504" w14:paraId="175B07B1" w14:textId="77777777" w:rsidTr="00554EAE">
        <w:trPr>
          <w:cantSplit/>
          <w:trHeight w:val="1808"/>
        </w:trPr>
        <w:tc>
          <w:tcPr>
            <w:tcW w:w="1430" w:type="dxa"/>
          </w:tcPr>
          <w:p w14:paraId="623B3CA2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12</w:t>
            </w:r>
          </w:p>
          <w:p w14:paraId="7C4AE016" w14:textId="515295BB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09/12-16/12</w:t>
            </w:r>
          </w:p>
        </w:tc>
        <w:tc>
          <w:tcPr>
            <w:tcW w:w="990" w:type="dxa"/>
          </w:tcPr>
          <w:p w14:paraId="2769B63E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58DC52A2" w14:textId="2C3C7F13" w:rsidR="00554EAE" w:rsidRPr="00862504" w:rsidRDefault="00554EAE" w:rsidP="0027658F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</w:p>
        </w:tc>
      </w:tr>
      <w:tr w:rsidR="00554EAE" w:rsidRPr="00862504" w14:paraId="17A48035" w14:textId="77777777" w:rsidTr="00554EAE">
        <w:trPr>
          <w:cantSplit/>
          <w:trHeight w:val="1808"/>
        </w:trPr>
        <w:tc>
          <w:tcPr>
            <w:tcW w:w="1430" w:type="dxa"/>
          </w:tcPr>
          <w:p w14:paraId="76347D5A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13</w:t>
            </w:r>
          </w:p>
          <w:p w14:paraId="6D469E36" w14:textId="2FEA7841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16/12-23/12</w:t>
            </w:r>
          </w:p>
        </w:tc>
        <w:tc>
          <w:tcPr>
            <w:tcW w:w="990" w:type="dxa"/>
          </w:tcPr>
          <w:p w14:paraId="00D09300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2A6BE1E9" w14:textId="77777777" w:rsidR="00554EAE" w:rsidRDefault="00554EAE" w:rsidP="00422858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62F622DE" w14:textId="37603340" w:rsidR="00554EAE" w:rsidRPr="00862504" w:rsidRDefault="00554EAE" w:rsidP="00241999">
            <w:pPr>
              <w:pStyle w:val="Table"/>
              <w:numPr>
                <w:ilvl w:val="0"/>
                <w:numId w:val="22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Done and submit layout top</w:t>
            </w:r>
          </w:p>
        </w:tc>
      </w:tr>
      <w:tr w:rsidR="00554EAE" w:rsidRPr="00862504" w14:paraId="4307C100" w14:textId="77777777" w:rsidTr="00554EAE">
        <w:trPr>
          <w:cantSplit/>
          <w:trHeight w:val="1808"/>
        </w:trPr>
        <w:tc>
          <w:tcPr>
            <w:tcW w:w="1430" w:type="dxa"/>
          </w:tcPr>
          <w:p w14:paraId="38B5B6BB" w14:textId="77777777" w:rsidR="00554EAE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14</w:t>
            </w:r>
          </w:p>
          <w:p w14:paraId="2DA7BF54" w14:textId="5969D756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23/12-30/12</w:t>
            </w:r>
          </w:p>
        </w:tc>
        <w:tc>
          <w:tcPr>
            <w:tcW w:w="990" w:type="dxa"/>
          </w:tcPr>
          <w:p w14:paraId="1BF22A84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608087B8" w14:textId="77777777" w:rsidR="00554EAE" w:rsidRDefault="00554EAE" w:rsidP="004D15C9">
            <w:pPr>
              <w:pStyle w:val="Table"/>
              <w:spacing w:line="276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4D15C9">
              <w:rPr>
                <w:rFonts w:cstheme="minorHAnsi"/>
                <w:b/>
                <w:color w:val="000000"/>
                <w:sz w:val="24"/>
                <w:szCs w:val="24"/>
              </w:rPr>
              <w:t>Defense</w:t>
            </w:r>
            <w:r>
              <w:rPr>
                <w:rFonts w:cstheme="minorHAnsi"/>
                <w:b/>
                <w:color w:val="000000"/>
                <w:sz w:val="24"/>
                <w:szCs w:val="24"/>
              </w:rPr>
              <w:t xml:space="preserve"> (10P)</w:t>
            </w:r>
          </w:p>
          <w:p w14:paraId="4F68CE1F" w14:textId="77777777" w:rsidR="00554EAE" w:rsidRDefault="00554EAE" w:rsidP="004D15C9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Company:</w:t>
            </w:r>
          </w:p>
          <w:p w14:paraId="74DD8B3B" w14:textId="77777777" w:rsidR="00554EAE" w:rsidRDefault="00554EAE" w:rsidP="00241999">
            <w:pPr>
              <w:pStyle w:val="Table"/>
              <w:numPr>
                <w:ilvl w:val="0"/>
                <w:numId w:val="23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Ask questions</w:t>
            </w:r>
          </w:p>
          <w:p w14:paraId="629C7D1F" w14:textId="77777777" w:rsidR="00554EAE" w:rsidRDefault="00554EAE" w:rsidP="000E618F">
            <w:pPr>
              <w:pStyle w:val="Table"/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Student:</w:t>
            </w:r>
          </w:p>
          <w:p w14:paraId="7C1F4E51" w14:textId="77777777" w:rsidR="00554EAE" w:rsidRDefault="00554EAE" w:rsidP="00241999">
            <w:pPr>
              <w:pStyle w:val="Table"/>
              <w:numPr>
                <w:ilvl w:val="0"/>
                <w:numId w:val="24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Present</w:t>
            </w:r>
          </w:p>
          <w:p w14:paraId="68F2BB49" w14:textId="3069A300" w:rsidR="00554EAE" w:rsidRPr="000E618F" w:rsidRDefault="00554EAE" w:rsidP="00241999">
            <w:pPr>
              <w:pStyle w:val="Table"/>
              <w:numPr>
                <w:ilvl w:val="0"/>
                <w:numId w:val="24"/>
              </w:numPr>
              <w:spacing w:line="276" w:lineRule="auto"/>
              <w:jc w:val="both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Answer questions</w:t>
            </w:r>
          </w:p>
        </w:tc>
      </w:tr>
      <w:tr w:rsidR="00554EAE" w:rsidRPr="00862504" w14:paraId="1B244665" w14:textId="77777777" w:rsidTr="00554EAE">
        <w:trPr>
          <w:cantSplit/>
          <w:trHeight w:val="1808"/>
        </w:trPr>
        <w:tc>
          <w:tcPr>
            <w:tcW w:w="1430" w:type="dxa"/>
          </w:tcPr>
          <w:p w14:paraId="7A878828" w14:textId="1A3142F4" w:rsidR="00554EAE" w:rsidRPr="00243B2F" w:rsidRDefault="00554EAE" w:rsidP="00A57DC3">
            <w:pPr>
              <w:pStyle w:val="Table"/>
              <w:spacing w:line="276" w:lineRule="auto"/>
              <w:rPr>
                <w:rFonts w:cstheme="minorHAnsi"/>
                <w:color w:val="0759FA" w:themeColor="text2"/>
                <w:szCs w:val="20"/>
              </w:rPr>
            </w:pPr>
            <w:r>
              <w:rPr>
                <w:rFonts w:cstheme="minorHAnsi"/>
                <w:color w:val="0759FA" w:themeColor="text2"/>
                <w:szCs w:val="20"/>
              </w:rPr>
              <w:t>15</w:t>
            </w:r>
          </w:p>
        </w:tc>
        <w:tc>
          <w:tcPr>
            <w:tcW w:w="990" w:type="dxa"/>
          </w:tcPr>
          <w:p w14:paraId="5BFCEC58" w14:textId="77777777" w:rsidR="00554EAE" w:rsidRPr="00862504" w:rsidRDefault="00554EAE" w:rsidP="00A57DC3">
            <w:pPr>
              <w:pStyle w:val="Table"/>
              <w:spacing w:line="276" w:lineRule="auto"/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385" w:type="dxa"/>
          </w:tcPr>
          <w:p w14:paraId="0038B92B" w14:textId="77777777" w:rsidR="00554EAE" w:rsidRPr="00862504" w:rsidRDefault="00554EAE" w:rsidP="00A57DC3">
            <w:pPr>
              <w:pStyle w:val="Table"/>
              <w:spacing w:line="276" w:lineRule="auto"/>
              <w:rPr>
                <w:rFonts w:cstheme="minorHAnsi"/>
                <w:color w:val="000000"/>
                <w:szCs w:val="20"/>
              </w:rPr>
            </w:pPr>
          </w:p>
        </w:tc>
      </w:tr>
    </w:tbl>
    <w:p w14:paraId="73944D7F" w14:textId="2B61366D" w:rsidR="000E0D0A" w:rsidRPr="009454BB" w:rsidRDefault="000E0D0A" w:rsidP="00A57DC3">
      <w:r>
        <w:t>Note: * mean may be no need</w:t>
      </w:r>
    </w:p>
    <w:sectPr w:rsidR="000E0D0A" w:rsidRPr="009454BB" w:rsidSect="00DA10B0">
      <w:headerReference w:type="default" r:id="rId30"/>
      <w:footerReference w:type="default" r:id="rId31"/>
      <w:headerReference w:type="first" r:id="rId32"/>
      <w:footerReference w:type="first" r:id="rId33"/>
      <w:pgSz w:w="12242" w:h="15842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909AA" w14:textId="77777777" w:rsidR="001B6792" w:rsidRDefault="001B6792">
      <w:r>
        <w:separator/>
      </w:r>
    </w:p>
  </w:endnote>
  <w:endnote w:type="continuationSeparator" w:id="0">
    <w:p w14:paraId="2A4E6EA6" w14:textId="77777777" w:rsidR="001B6792" w:rsidRDefault="001B6792">
      <w:r>
        <w:continuationSeparator/>
      </w:r>
    </w:p>
  </w:endnote>
  <w:endnote w:type="continuationNotice" w:id="1">
    <w:p w14:paraId="41081A4E" w14:textId="77777777" w:rsidR="001B6792" w:rsidRDefault="001B679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39"/>
      <w:gridCol w:w="708"/>
    </w:tblGrid>
    <w:tr w:rsidR="004D15C9" w:rsidRPr="008933AF" w14:paraId="696254ED" w14:textId="77777777" w:rsidTr="00AD36ED">
      <w:tc>
        <w:tcPr>
          <w:tcW w:w="9039" w:type="dxa"/>
          <w:vAlign w:val="center"/>
        </w:tcPr>
        <w:p w14:paraId="5C5C98D5" w14:textId="77777777" w:rsidR="004D15C9" w:rsidRPr="002D5B25" w:rsidRDefault="004D15C9" w:rsidP="00A62610">
          <w:pPr>
            <w:pStyle w:val="Footer"/>
            <w:spacing w:before="0" w:after="0" w:line="240" w:lineRule="auto"/>
            <w:jc w:val="center"/>
            <w:rPr>
              <w:rFonts w:cs="Calibri"/>
            </w:rPr>
          </w:pPr>
          <w:r w:rsidRPr="002D5B25">
            <w:rPr>
              <w:rFonts w:cs="Calibri"/>
              <w:noProof/>
              <w:lang w:eastAsia="en-US"/>
            </w:rPr>
            <w:drawing>
              <wp:anchor distT="0" distB="0" distL="114300" distR="114300" simplePos="0" relativeHeight="251658244" behindDoc="1" locked="0" layoutInCell="1" allowOverlap="1" wp14:anchorId="49D98BA6" wp14:editId="39CF4AFA">
                <wp:simplePos x="0" y="0"/>
                <wp:positionH relativeFrom="column">
                  <wp:posOffset>28575</wp:posOffset>
                </wp:positionH>
                <wp:positionV relativeFrom="paragraph">
                  <wp:posOffset>-129540</wp:posOffset>
                </wp:positionV>
                <wp:extent cx="6120765" cy="459105"/>
                <wp:effectExtent l="0" t="0" r="0" b="0"/>
                <wp:wrapNone/>
                <wp:docPr id="1566199385" name="Picture 1566199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lphin_Footer_2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765" cy="459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2D5B25">
            <w:rPr>
              <w:rFonts w:cs="Calibri"/>
            </w:rPr>
            <w:t>Dolphin Technology, Inc.</w:t>
          </w:r>
          <w:r w:rsidRPr="002D5B25">
            <w:rPr>
              <w:rFonts w:cs="Calibri"/>
            </w:rPr>
            <w:ptab w:relativeTo="margin" w:alignment="center" w:leader="none"/>
          </w:r>
          <w:r w:rsidRPr="002D5B25">
            <w:rPr>
              <w:rFonts w:cs="Calibri"/>
            </w:rPr>
            <w:ptab w:relativeTo="margin" w:alignment="right" w:leader="none"/>
          </w:r>
          <w:r w:rsidRPr="002D5B25">
            <w:rPr>
              <w:rFonts w:cs="Calibri"/>
            </w:rPr>
            <w:t>Company Confidential</w:t>
          </w:r>
        </w:p>
      </w:tc>
      <w:tc>
        <w:tcPr>
          <w:tcW w:w="708" w:type="dxa"/>
          <w:vAlign w:val="center"/>
        </w:tcPr>
        <w:p w14:paraId="6760030F" w14:textId="7CDEF8B4" w:rsidR="004D15C9" w:rsidRPr="002D5B25" w:rsidRDefault="004D15C9" w:rsidP="00A62610">
          <w:pPr>
            <w:pStyle w:val="Footer"/>
            <w:spacing w:before="0" w:after="0" w:line="240" w:lineRule="auto"/>
            <w:jc w:val="center"/>
            <w:rPr>
              <w:rFonts w:cs="Calibri"/>
              <w:b/>
            </w:rPr>
          </w:pPr>
          <w:r w:rsidRPr="0010136D">
            <w:rPr>
              <w:rFonts w:cs="Calibri"/>
              <w:b/>
              <w:color w:val="0759FA"/>
            </w:rPr>
            <w:fldChar w:fldCharType="begin"/>
          </w:r>
          <w:r w:rsidRPr="0010136D">
            <w:rPr>
              <w:rFonts w:cs="Calibri"/>
              <w:b/>
              <w:color w:val="0759FA"/>
            </w:rPr>
            <w:instrText xml:space="preserve"> PAGE   \* MERGEFORMAT </w:instrText>
          </w:r>
          <w:r w:rsidRPr="0010136D">
            <w:rPr>
              <w:rFonts w:cs="Calibri"/>
              <w:b/>
              <w:color w:val="0759FA"/>
            </w:rPr>
            <w:fldChar w:fldCharType="separate"/>
          </w:r>
          <w:r>
            <w:rPr>
              <w:rFonts w:cs="Calibri"/>
              <w:b/>
              <w:noProof/>
              <w:color w:val="0759FA"/>
            </w:rPr>
            <w:t>8</w:t>
          </w:r>
          <w:r w:rsidRPr="0010136D">
            <w:rPr>
              <w:rFonts w:cs="Calibri"/>
              <w:b/>
              <w:noProof/>
              <w:color w:val="0759FA"/>
            </w:rPr>
            <w:fldChar w:fldCharType="end"/>
          </w:r>
        </w:p>
      </w:tc>
    </w:tr>
  </w:tbl>
  <w:p w14:paraId="7C60F950" w14:textId="77777777" w:rsidR="004D15C9" w:rsidRDefault="004D15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975CE" w14:textId="77777777" w:rsidR="004D15C9" w:rsidRPr="006147A2" w:rsidRDefault="004D15C9" w:rsidP="006147A2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1B633BFE" wp14:editId="4901519F">
              <wp:simplePos x="0" y="0"/>
              <wp:positionH relativeFrom="column">
                <wp:posOffset>-104775</wp:posOffset>
              </wp:positionH>
              <wp:positionV relativeFrom="paragraph">
                <wp:posOffset>139700</wp:posOffset>
              </wp:positionV>
              <wp:extent cx="2066925" cy="323850"/>
              <wp:effectExtent l="0" t="0" r="0" b="0"/>
              <wp:wrapNone/>
              <wp:docPr id="714" name="Text Box 7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theme="minorHAnsi"/>
                              <w:szCs w:val="22"/>
                            </w:rPr>
                            <w:alias w:val="Company"/>
                            <w:tag w:val=""/>
                            <w:id w:val="-67958021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7D568245" w14:textId="77777777" w:rsidR="004D15C9" w:rsidRPr="00837833" w:rsidRDefault="004D15C9" w:rsidP="0083783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Cs w:val="22"/>
                                </w:rPr>
                              </w:pPr>
                              <w:r>
                                <w:rPr>
                                  <w:rFonts w:cstheme="minorHAnsi"/>
                                  <w:szCs w:val="22"/>
                                </w:rPr>
                                <w:t>Dolphin Technology Inc.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1B633BFE" id="_x0000_t202" coordsize="21600,21600" o:spt="202" path="m,l,21600r21600,l21600,xe">
              <v:stroke joinstyle="miter"/>
              <v:path gradientshapeok="t" o:connecttype="rect"/>
            </v:shapetype>
            <v:shape id="Text Box 714" o:spid="_x0000_s1028" type="#_x0000_t202" style="position:absolute;left:0;text-align:left;margin-left:-8.25pt;margin-top:11pt;width:162.75pt;height:25.5pt;z-index:2516582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" filled="f" stroked="f" strokeweight=".5pt">
              <v:textbox>
                <w:txbxContent>
                  <w:sdt>
                    <w:sdtPr>
                      <w:rPr>
                        <w:rFonts w:cstheme="minorHAnsi"/>
                        <w:szCs w:val="22"/>
                      </w:rPr>
                      <w:alias w:val="Company"/>
                      <w:tag w:val=""/>
                      <w:id w:val="-67958021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p w14:paraId="7D568245" w14:textId="77777777" w:rsidR="004D15C9" w:rsidRPr="00837833" w:rsidRDefault="004D15C9" w:rsidP="00837833">
                        <w:pPr>
                          <w:spacing w:before="0" w:after="0" w:line="240" w:lineRule="auto"/>
                          <w:rPr>
                            <w:rFonts w:cstheme="minorHAnsi"/>
                            <w:szCs w:val="22"/>
                          </w:rPr>
                        </w:pPr>
                        <w:r>
                          <w:rPr>
                            <w:rFonts w:cstheme="minorHAnsi"/>
                            <w:szCs w:val="22"/>
                          </w:rPr>
                          <w:t>Dolphin Technology Inc.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52A50C24" wp14:editId="20CF9094">
              <wp:simplePos x="0" y="0"/>
              <wp:positionH relativeFrom="column">
                <wp:posOffset>6334124</wp:posOffset>
              </wp:positionH>
              <wp:positionV relativeFrom="paragraph">
                <wp:posOffset>139700</wp:posOffset>
              </wp:positionV>
              <wp:extent cx="523875" cy="323850"/>
              <wp:effectExtent l="0" t="0" r="0" b="0"/>
              <wp:wrapNone/>
              <wp:docPr id="718" name="Text Box 7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38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479FE2" w14:textId="61B059F4" w:rsidR="004D15C9" w:rsidRPr="00837833" w:rsidRDefault="004D15C9" w:rsidP="00837833">
                          <w:pPr>
                            <w:spacing w:before="0" w:after="0" w:line="240" w:lineRule="auto"/>
                            <w:jc w:val="center"/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</w:pPr>
                          <w:r w:rsidRPr="00837833"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  <w:fldChar w:fldCharType="begin"/>
                          </w:r>
                          <w:r w:rsidRPr="00837833"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  <w:instrText xml:space="preserve"> PAGE   \* MERGEFORMAT </w:instrText>
                          </w:r>
                          <w:r w:rsidRPr="00837833"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  <w:fldChar w:fldCharType="separate"/>
                          </w:r>
                          <w:r w:rsidR="007E0F52">
                            <w:rPr>
                              <w:rFonts w:cstheme="minorHAnsi"/>
                              <w:b/>
                              <w:noProof/>
                              <w:color w:val="0759FA"/>
                              <w:szCs w:val="22"/>
                            </w:rPr>
                            <w:t>5</w:t>
                          </w:r>
                          <w:r w:rsidRPr="00837833">
                            <w:rPr>
                              <w:rFonts w:cstheme="minorHAnsi"/>
                              <w:b/>
                              <w:noProof/>
                              <w:color w:val="0759FA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52A50C24" id="Text Box 718" o:spid="_x0000_s1029" type="#_x0000_t202" style="position:absolute;left:0;text-align:left;margin-left:498.75pt;margin-top:11pt;width:41.25pt;height:25.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" filled="f" stroked="f" strokeweight=".5pt">
              <v:textbox>
                <w:txbxContent>
                  <w:p w14:paraId="30479FE2" w14:textId="61B059F4" w:rsidR="004D15C9" w:rsidRPr="00837833" w:rsidRDefault="004D15C9" w:rsidP="00837833">
                    <w:pPr>
                      <w:spacing w:before="0" w:after="0" w:line="240" w:lineRule="auto"/>
                      <w:jc w:val="center"/>
                      <w:rPr>
                        <w:rFonts w:cstheme="minorHAnsi"/>
                        <w:b/>
                        <w:color w:val="0759FA"/>
                        <w:szCs w:val="22"/>
                      </w:rPr>
                    </w:pPr>
                    <w:r w:rsidRPr="00837833">
                      <w:rPr>
                        <w:rFonts w:cstheme="minorHAnsi"/>
                        <w:b/>
                        <w:color w:val="0759FA"/>
                        <w:szCs w:val="22"/>
                      </w:rPr>
                      <w:fldChar w:fldCharType="begin"/>
                    </w:r>
                    <w:r w:rsidRPr="00837833">
                      <w:rPr>
                        <w:rFonts w:cstheme="minorHAnsi"/>
                        <w:b/>
                        <w:color w:val="0759FA"/>
                        <w:szCs w:val="22"/>
                      </w:rPr>
                      <w:instrText xml:space="preserve"> PAGE   \* MERGEFORMAT </w:instrText>
                    </w:r>
                    <w:r w:rsidRPr="00837833">
                      <w:rPr>
                        <w:rFonts w:cstheme="minorHAnsi"/>
                        <w:b/>
                        <w:color w:val="0759FA"/>
                        <w:szCs w:val="22"/>
                      </w:rPr>
                      <w:fldChar w:fldCharType="separate"/>
                    </w:r>
                    <w:r w:rsidR="007E0F52">
                      <w:rPr>
                        <w:rFonts w:cstheme="minorHAnsi"/>
                        <w:b/>
                        <w:noProof/>
                        <w:color w:val="0759FA"/>
                        <w:szCs w:val="22"/>
                      </w:rPr>
                      <w:t>5</w:t>
                    </w:r>
                    <w:r w:rsidRPr="00837833">
                      <w:rPr>
                        <w:rFonts w:cstheme="minorHAnsi"/>
                        <w:b/>
                        <w:noProof/>
                        <w:color w:val="0759FA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55EA4CE4" wp14:editId="1894997A">
              <wp:simplePos x="0" y="0"/>
              <wp:positionH relativeFrom="column">
                <wp:posOffset>4267200</wp:posOffset>
              </wp:positionH>
              <wp:positionV relativeFrom="paragraph">
                <wp:posOffset>139700</wp:posOffset>
              </wp:positionV>
              <wp:extent cx="2066925" cy="323850"/>
              <wp:effectExtent l="0" t="0" r="0" b="0"/>
              <wp:wrapNone/>
              <wp:docPr id="716" name="Text Box 7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theme="minorHAnsi"/>
                              <w:szCs w:val="22"/>
                            </w:rPr>
                            <w:alias w:val="Comments"/>
                            <w:tag w:val=""/>
                            <w:id w:val="-193827502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14:paraId="5300CC16" w14:textId="77777777" w:rsidR="004D15C9" w:rsidRPr="00837833" w:rsidRDefault="004D15C9" w:rsidP="00837833">
                              <w:pPr>
                                <w:spacing w:before="0" w:after="0" w:line="240" w:lineRule="auto"/>
                                <w:jc w:val="right"/>
                                <w:rPr>
                                  <w:rFonts w:cstheme="minorHAnsi"/>
                                  <w:szCs w:val="22"/>
                                </w:rPr>
                              </w:pPr>
                              <w:r>
                                <w:rPr>
                                  <w:rFonts w:cstheme="minorHAnsi"/>
                                  <w:szCs w:val="22"/>
                                </w:rPr>
                                <w:t>Company Confidential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55EA4CE4" id="Text Box 716" o:spid="_x0000_s1030" type="#_x0000_t202" style="position:absolute;left:0;text-align:left;margin-left:336pt;margin-top:11pt;width:162.75pt;height:25.5pt;z-index:2516582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" filled="f" stroked="f" strokeweight=".5pt">
              <v:textbox>
                <w:txbxContent>
                  <w:sdt>
                    <w:sdtPr>
                      <w:rPr>
                        <w:rFonts w:cstheme="minorHAnsi"/>
                        <w:szCs w:val="22"/>
                      </w:rPr>
                      <w:alias w:val="Comments"/>
                      <w:tag w:val=""/>
                      <w:id w:val="-1938275024"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:text w:multiLine="1"/>
                    </w:sdtPr>
                    <w:sdtEndPr/>
                    <w:sdtContent>
                      <w:p w14:paraId="5300CC16" w14:textId="77777777" w:rsidR="004D15C9" w:rsidRPr="00837833" w:rsidRDefault="004D15C9" w:rsidP="00837833">
                        <w:pPr>
                          <w:spacing w:before="0" w:after="0" w:line="240" w:lineRule="auto"/>
                          <w:jc w:val="right"/>
                          <w:rPr>
                            <w:rFonts w:cstheme="minorHAnsi"/>
                            <w:szCs w:val="22"/>
                          </w:rPr>
                        </w:pPr>
                        <w:r>
                          <w:rPr>
                            <w:rFonts w:cstheme="minorHAnsi"/>
                            <w:szCs w:val="22"/>
                          </w:rPr>
                          <w:t>Company Confidential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8249" behindDoc="1" locked="0" layoutInCell="1" allowOverlap="1" wp14:anchorId="17D09E36" wp14:editId="39523CA2">
          <wp:simplePos x="0" y="0"/>
          <wp:positionH relativeFrom="column">
            <wp:posOffset>0</wp:posOffset>
          </wp:positionH>
          <wp:positionV relativeFrom="paragraph">
            <wp:posOffset>25400</wp:posOffset>
          </wp:positionV>
          <wp:extent cx="6858000" cy="514800"/>
          <wp:effectExtent l="0" t="0" r="0" b="0"/>
          <wp:wrapNone/>
          <wp:docPr id="1318160517" name="Picture 13181605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Footer_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51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6BF22" w14:textId="77777777" w:rsidR="004D15C9" w:rsidRPr="00317F37" w:rsidRDefault="004D15C9" w:rsidP="00317F37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DD3304C" wp14:editId="69F09A44">
              <wp:simplePos x="0" y="0"/>
              <wp:positionH relativeFrom="column">
                <wp:posOffset>-56988</wp:posOffset>
              </wp:positionH>
              <wp:positionV relativeFrom="paragraph">
                <wp:posOffset>-136525</wp:posOffset>
              </wp:positionV>
              <wp:extent cx="2374265" cy="352425"/>
              <wp:effectExtent l="0" t="0" r="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352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2DCCCF" w14:textId="77777777" w:rsidR="004D15C9" w:rsidRDefault="004D15C9" w:rsidP="009454BB"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t>Dolphin Tecnology Inc.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3DD3304C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2" type="#_x0000_t202" style="position:absolute;left:0;text-align:left;margin-left:-4.5pt;margin-top:-10.75pt;width:186.95pt;height:27.75pt;z-index:251658243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" filled="f" stroked="f">
              <v:textbox>
                <w:txbxContent>
                  <w:p w14:paraId="122DCCCF" w14:textId="77777777" w:rsidR="004D15C9" w:rsidRDefault="004D15C9" w:rsidP="009454BB">
                    <w:pPr>
                      <w:spacing w:before="0" w:after="0" w:line="240" w:lineRule="auto"/>
                      <w:jc w:val="left"/>
                    </w:pPr>
                    <w:r>
                      <w:t xml:space="preserve">Dolphin </w:t>
                    </w:r>
                    <w:r>
                      <w:t>Tecnology Inc.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E5B078E" wp14:editId="153DBF29">
              <wp:simplePos x="0" y="0"/>
              <wp:positionH relativeFrom="column">
                <wp:posOffset>5871210</wp:posOffset>
              </wp:positionH>
              <wp:positionV relativeFrom="paragraph">
                <wp:posOffset>-127000</wp:posOffset>
              </wp:positionV>
              <wp:extent cx="466725" cy="266700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7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color w:val="0759FA"/>
                            </w:rPr>
                            <w:id w:val="-1985074754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434E06F9" w14:textId="56D2E903" w:rsidR="004D15C9" w:rsidRPr="00317F37" w:rsidRDefault="004D15C9" w:rsidP="00317F37">
                              <w:pPr>
                                <w:pStyle w:val="Footer"/>
                                <w:spacing w:before="0" w:after="0"/>
                                <w:jc w:val="center"/>
                                <w:rPr>
                                  <w:b/>
                                  <w:noProof/>
                                  <w:color w:val="0759FA"/>
                                </w:rPr>
                              </w:pPr>
                              <w:r w:rsidRPr="00317F37">
                                <w:rPr>
                                  <w:b/>
                                  <w:color w:val="0759FA"/>
                                </w:rPr>
                                <w:fldChar w:fldCharType="begin"/>
                              </w:r>
                              <w:r w:rsidRPr="00317F37">
                                <w:rPr>
                                  <w:b/>
                                  <w:color w:val="0759FA"/>
                                </w:rPr>
                                <w:instrText xml:space="preserve"> PAGE   \* MERGEFORMAT </w:instrText>
                              </w:r>
                              <w:r w:rsidRPr="00317F37">
                                <w:rPr>
                                  <w:b/>
                                  <w:color w:val="0759FA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  <w:color w:val="0759FA"/>
                                </w:rPr>
                                <w:t>8</w:t>
                              </w:r>
                              <w:r w:rsidRPr="00317F37">
                                <w:rPr>
                                  <w:b/>
                                  <w:noProof/>
                                  <w:color w:val="0759FA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36E5C6C" w14:textId="77777777" w:rsidR="004D15C9" w:rsidRPr="00317F37" w:rsidRDefault="004D15C9" w:rsidP="00317F37">
                          <w:pPr>
                            <w:spacing w:before="0" w:after="0"/>
                            <w:jc w:val="center"/>
                            <w:rPr>
                              <w:b/>
                              <w:color w:val="0759F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4E5B078E" id="Text Box 27" o:spid="_x0000_s1033" type="#_x0000_t202" style="position:absolute;left:0;text-align:left;margin-left:462.3pt;margin-top:-10pt;width:36.75pt;height:21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" filled="f" stroked="f">
              <v:textbox>
                <w:txbxContent>
                  <w:sdt>
                    <w:sdtPr>
                      <w:rPr>
                        <w:b/>
                        <w:color w:val="0759FA"/>
                      </w:rPr>
                      <w:id w:val="-1985074754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434E06F9" w14:textId="56D2E903" w:rsidR="004D15C9" w:rsidRPr="00317F37" w:rsidRDefault="004D15C9" w:rsidP="00317F37">
                        <w:pPr>
                          <w:pStyle w:val="Footer"/>
                          <w:spacing w:before="0" w:after="0"/>
                          <w:jc w:val="center"/>
                          <w:rPr>
                            <w:b/>
                            <w:noProof/>
                            <w:color w:val="0759FA"/>
                          </w:rPr>
                        </w:pPr>
                        <w:r w:rsidRPr="00317F37">
                          <w:rPr>
                            <w:b/>
                            <w:color w:val="0759FA"/>
                          </w:rPr>
                          <w:fldChar w:fldCharType="begin"/>
                        </w:r>
                        <w:r w:rsidRPr="00317F37">
                          <w:rPr>
                            <w:b/>
                            <w:color w:val="0759FA"/>
                          </w:rPr>
                          <w:instrText xml:space="preserve"> PAGE   \* MERGEFORMAT </w:instrText>
                        </w:r>
                        <w:r w:rsidRPr="00317F37">
                          <w:rPr>
                            <w:b/>
                            <w:color w:val="0759FA"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  <w:color w:val="0759FA"/>
                          </w:rPr>
                          <w:t>8</w:t>
                        </w:r>
                        <w:r w:rsidRPr="00317F37">
                          <w:rPr>
                            <w:b/>
                            <w:noProof/>
                            <w:color w:val="0759FA"/>
                          </w:rPr>
                          <w:fldChar w:fldCharType="end"/>
                        </w:r>
                      </w:p>
                    </w:sdtContent>
                  </w:sdt>
                  <w:p w14:paraId="236E5C6C" w14:textId="77777777" w:rsidR="004D15C9" w:rsidRPr="00317F37" w:rsidRDefault="004D15C9" w:rsidP="00317F37">
                    <w:pPr>
                      <w:spacing w:before="0" w:after="0"/>
                      <w:jc w:val="center"/>
                      <w:rPr>
                        <w:b/>
                        <w:color w:val="0759F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7CDB42EF" wp14:editId="02A3D020">
              <wp:simplePos x="0" y="0"/>
              <wp:positionH relativeFrom="column">
                <wp:posOffset>3289935</wp:posOffset>
              </wp:positionH>
              <wp:positionV relativeFrom="paragraph">
                <wp:posOffset>-136525</wp:posOffset>
              </wp:positionV>
              <wp:extent cx="2374265" cy="352425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352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EF34D5" w14:textId="77777777" w:rsidR="004D15C9" w:rsidRDefault="004D15C9" w:rsidP="00317F37"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t>Company Confidential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7CDB42EF" id="Text Box 26" o:spid="_x0000_s1034" type="#_x0000_t202" style="position:absolute;left:0;text-align:left;margin-left:259.05pt;margin-top:-10.75pt;width:186.95pt;height:27.75pt;z-index:25165824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" filled="f" stroked="f">
              <v:textbox>
                <w:txbxContent>
                  <w:p w14:paraId="2FEF34D5" w14:textId="77777777" w:rsidR="004D15C9" w:rsidRDefault="004D15C9" w:rsidP="00317F37">
                    <w:pPr>
                      <w:spacing w:before="0" w:after="0" w:line="240" w:lineRule="auto"/>
                      <w:jc w:val="right"/>
                    </w:pPr>
                    <w:r>
                      <w:t>Company Confidential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8245" behindDoc="1" locked="0" layoutInCell="1" allowOverlap="1" wp14:anchorId="6174147E" wp14:editId="3D4320CF">
          <wp:simplePos x="0" y="0"/>
          <wp:positionH relativeFrom="column">
            <wp:posOffset>3810</wp:posOffset>
          </wp:positionH>
          <wp:positionV relativeFrom="paragraph">
            <wp:posOffset>-222250</wp:posOffset>
          </wp:positionV>
          <wp:extent cx="6333490" cy="474980"/>
          <wp:effectExtent l="0" t="0" r="0" b="1270"/>
          <wp:wrapNone/>
          <wp:docPr id="914488378" name="Picture 914488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Footer_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CDDA" w14:textId="77777777" w:rsidR="004D15C9" w:rsidRPr="005A69D3" w:rsidRDefault="004D15C9" w:rsidP="005A69D3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5DA9AE9C" wp14:editId="519C88A3">
              <wp:simplePos x="0" y="0"/>
              <wp:positionH relativeFrom="column">
                <wp:posOffset>-104775</wp:posOffset>
              </wp:positionH>
              <wp:positionV relativeFrom="paragraph">
                <wp:posOffset>177800</wp:posOffset>
              </wp:positionV>
              <wp:extent cx="1771650" cy="257175"/>
              <wp:effectExtent l="0" t="0" r="0" b="0"/>
              <wp:wrapNone/>
              <wp:docPr id="5669" name="Text Box 56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theme="minorHAnsi"/>
                              <w:szCs w:val="22"/>
                            </w:rPr>
                            <w:alias w:val="Company"/>
                            <w:tag w:val=""/>
                            <w:id w:val="1545179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446A53B0" w14:textId="77777777" w:rsidR="004D15C9" w:rsidRPr="00E766A8" w:rsidRDefault="004D15C9" w:rsidP="00E766A8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szCs w:val="22"/>
                                </w:rPr>
                              </w:pPr>
                              <w:r w:rsidRPr="00E766A8">
                                <w:rPr>
                                  <w:rFonts w:cstheme="minorHAnsi"/>
                                  <w:szCs w:val="22"/>
                                </w:rPr>
                                <w:t>Dolphin Technology Inc.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5DA9AE9C" id="_x0000_t202" coordsize="21600,21600" o:spt="202" path="m,l,21600r21600,l21600,xe">
              <v:stroke joinstyle="miter"/>
              <v:path gradientshapeok="t" o:connecttype="rect"/>
            </v:shapetype>
            <v:shape id="Text Box 5669" o:spid="_x0000_s1036" type="#_x0000_t202" style="position:absolute;left:0;text-align:left;margin-left:-8.25pt;margin-top:14pt;width:139.5pt;height:20.2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" filled="f" stroked="f" strokeweight=".5pt">
              <v:textbox>
                <w:txbxContent>
                  <w:sdt>
                    <w:sdtPr>
                      <w:rPr>
                        <w:rFonts w:cstheme="minorHAnsi"/>
                        <w:szCs w:val="22"/>
                      </w:rPr>
                      <w:alias w:val="Company"/>
                      <w:tag w:val=""/>
                      <w:id w:val="1545179777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p w14:paraId="446A53B0" w14:textId="77777777" w:rsidR="004D15C9" w:rsidRPr="00E766A8" w:rsidRDefault="004D15C9" w:rsidP="00E766A8">
                        <w:pPr>
                          <w:spacing w:before="0" w:after="0" w:line="240" w:lineRule="auto"/>
                          <w:rPr>
                            <w:rFonts w:cstheme="minorHAnsi"/>
                            <w:b/>
                            <w:szCs w:val="22"/>
                          </w:rPr>
                        </w:pPr>
                        <w:r w:rsidRPr="00E766A8">
                          <w:rPr>
                            <w:rFonts w:cstheme="minorHAnsi"/>
                            <w:szCs w:val="22"/>
                          </w:rPr>
                          <w:t>Dolphin Technology Inc.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62" behindDoc="0" locked="0" layoutInCell="1" allowOverlap="1" wp14:anchorId="7D32B99E" wp14:editId="1E07CB86">
              <wp:simplePos x="0" y="0"/>
              <wp:positionH relativeFrom="column">
                <wp:posOffset>6343650</wp:posOffset>
              </wp:positionH>
              <wp:positionV relativeFrom="paragraph">
                <wp:posOffset>177800</wp:posOffset>
              </wp:positionV>
              <wp:extent cx="514350" cy="257175"/>
              <wp:effectExtent l="0" t="0" r="0" b="0"/>
              <wp:wrapNone/>
              <wp:docPr id="5671" name="Text Box 56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EA8C3D" w14:textId="608179E7" w:rsidR="004D15C9" w:rsidRPr="00E766A8" w:rsidRDefault="004D15C9" w:rsidP="00E766A8">
                          <w:pPr>
                            <w:spacing w:before="0" w:after="0" w:line="240" w:lineRule="auto"/>
                            <w:jc w:val="center"/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</w:pPr>
                          <w:r w:rsidRPr="00E766A8"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  <w:fldChar w:fldCharType="begin"/>
                          </w:r>
                          <w:r w:rsidRPr="00E766A8"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  <w:instrText xml:space="preserve"> PAGE   \* MERGEFORMAT </w:instrText>
                          </w:r>
                          <w:r w:rsidRPr="00E766A8">
                            <w:rPr>
                              <w:rFonts w:cstheme="minorHAnsi"/>
                              <w:b/>
                              <w:color w:val="0759FA"/>
                              <w:szCs w:val="22"/>
                            </w:rPr>
                            <w:fldChar w:fldCharType="separate"/>
                          </w:r>
                          <w:r w:rsidR="007E0F52">
                            <w:rPr>
                              <w:rFonts w:cstheme="minorHAnsi"/>
                              <w:b/>
                              <w:noProof/>
                              <w:color w:val="0759FA"/>
                              <w:szCs w:val="22"/>
                            </w:rPr>
                            <w:t>10</w:t>
                          </w:r>
                          <w:r w:rsidRPr="00E766A8">
                            <w:rPr>
                              <w:rFonts w:cstheme="minorHAnsi"/>
                              <w:b/>
                              <w:noProof/>
                              <w:color w:val="0759FA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7D32B99E" id="Text Box 5671" o:spid="_x0000_s1037" type="#_x0000_t202" style="position:absolute;left:0;text-align:left;margin-left:499.5pt;margin-top:14pt;width:40.5pt;height:20.25pt;z-index:2516582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" filled="f" stroked="f" strokeweight=".5pt">
              <v:textbox>
                <w:txbxContent>
                  <w:p w14:paraId="6DEA8C3D" w14:textId="608179E7" w:rsidR="004D15C9" w:rsidRPr="00E766A8" w:rsidRDefault="004D15C9" w:rsidP="00E766A8">
                    <w:pPr>
                      <w:spacing w:before="0" w:after="0" w:line="240" w:lineRule="auto"/>
                      <w:jc w:val="center"/>
                      <w:rPr>
                        <w:rFonts w:cstheme="minorHAnsi"/>
                        <w:b/>
                        <w:color w:val="0759FA"/>
                        <w:szCs w:val="22"/>
                      </w:rPr>
                    </w:pPr>
                    <w:r w:rsidRPr="00E766A8">
                      <w:rPr>
                        <w:rFonts w:cstheme="minorHAnsi"/>
                        <w:b/>
                        <w:color w:val="0759FA"/>
                        <w:szCs w:val="22"/>
                      </w:rPr>
                      <w:fldChar w:fldCharType="begin"/>
                    </w:r>
                    <w:r w:rsidRPr="00E766A8">
                      <w:rPr>
                        <w:rFonts w:cstheme="minorHAnsi"/>
                        <w:b/>
                        <w:color w:val="0759FA"/>
                        <w:szCs w:val="22"/>
                      </w:rPr>
                      <w:instrText xml:space="preserve"> PAGE   \* MERGEFORMAT </w:instrText>
                    </w:r>
                    <w:r w:rsidRPr="00E766A8">
                      <w:rPr>
                        <w:rFonts w:cstheme="minorHAnsi"/>
                        <w:b/>
                        <w:color w:val="0759FA"/>
                        <w:szCs w:val="22"/>
                      </w:rPr>
                      <w:fldChar w:fldCharType="separate"/>
                    </w:r>
                    <w:r w:rsidR="007E0F52">
                      <w:rPr>
                        <w:rFonts w:cstheme="minorHAnsi"/>
                        <w:b/>
                        <w:noProof/>
                        <w:color w:val="0759FA"/>
                        <w:szCs w:val="22"/>
                      </w:rPr>
                      <w:t>10</w:t>
                    </w:r>
                    <w:r w:rsidRPr="00E766A8">
                      <w:rPr>
                        <w:rFonts w:cstheme="minorHAnsi"/>
                        <w:b/>
                        <w:noProof/>
                        <w:color w:val="0759FA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61" behindDoc="0" locked="0" layoutInCell="1" allowOverlap="1" wp14:anchorId="2C17A787" wp14:editId="2282A356">
              <wp:simplePos x="0" y="0"/>
              <wp:positionH relativeFrom="column">
                <wp:posOffset>4572000</wp:posOffset>
              </wp:positionH>
              <wp:positionV relativeFrom="paragraph">
                <wp:posOffset>177800</wp:posOffset>
              </wp:positionV>
              <wp:extent cx="1771650" cy="257175"/>
              <wp:effectExtent l="0" t="0" r="0" b="0"/>
              <wp:wrapNone/>
              <wp:docPr id="5670" name="Text Box 56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theme="minorHAnsi"/>
                              <w:szCs w:val="22"/>
                            </w:rPr>
                            <w:alias w:val="Comments"/>
                            <w:tag w:val=""/>
                            <w:id w:val="46579009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14:paraId="25388A96" w14:textId="77777777" w:rsidR="004D15C9" w:rsidRPr="00E766A8" w:rsidRDefault="004D15C9" w:rsidP="00E766A8">
                              <w:pPr>
                                <w:spacing w:before="0" w:after="0" w:line="240" w:lineRule="auto"/>
                                <w:jc w:val="right"/>
                                <w:rPr>
                                  <w:rFonts w:cstheme="minorHAnsi"/>
                                  <w:b/>
                                  <w:szCs w:val="22"/>
                                </w:rPr>
                              </w:pPr>
                              <w:r w:rsidRPr="00E766A8">
                                <w:rPr>
                                  <w:rFonts w:cstheme="minorHAnsi"/>
                                  <w:szCs w:val="22"/>
                                </w:rPr>
                                <w:t>Company Confidential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2C17A787" id="Text Box 5670" o:spid="_x0000_s1038" type="#_x0000_t202" style="position:absolute;left:0;text-align:left;margin-left:5in;margin-top:14pt;width:139.5pt;height:20.2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" filled="f" stroked="f" strokeweight=".5pt">
              <v:textbox>
                <w:txbxContent>
                  <w:sdt>
                    <w:sdtPr>
                      <w:rPr>
                        <w:rFonts w:cstheme="minorHAnsi"/>
                        <w:szCs w:val="22"/>
                      </w:rPr>
                      <w:alias w:val="Comments"/>
                      <w:tag w:val=""/>
                      <w:id w:val="46579009"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:text w:multiLine="1"/>
                    </w:sdtPr>
                    <w:sdtEndPr/>
                    <w:sdtContent>
                      <w:p w14:paraId="25388A96" w14:textId="77777777" w:rsidR="004D15C9" w:rsidRPr="00E766A8" w:rsidRDefault="004D15C9" w:rsidP="00E766A8">
                        <w:pPr>
                          <w:spacing w:before="0" w:after="0" w:line="240" w:lineRule="auto"/>
                          <w:jc w:val="right"/>
                          <w:rPr>
                            <w:rFonts w:cstheme="minorHAnsi"/>
                            <w:b/>
                            <w:szCs w:val="22"/>
                          </w:rPr>
                        </w:pPr>
                        <w:r w:rsidRPr="00E766A8">
                          <w:rPr>
                            <w:rFonts w:cstheme="minorHAnsi"/>
                            <w:szCs w:val="22"/>
                          </w:rPr>
                          <w:t>Company Confidential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8259" behindDoc="1" locked="0" layoutInCell="1" allowOverlap="1" wp14:anchorId="08C0E40D" wp14:editId="6AF976F9">
          <wp:simplePos x="0" y="0"/>
          <wp:positionH relativeFrom="column">
            <wp:posOffset>0</wp:posOffset>
          </wp:positionH>
          <wp:positionV relativeFrom="paragraph">
            <wp:posOffset>44450</wp:posOffset>
          </wp:positionV>
          <wp:extent cx="6859270" cy="514350"/>
          <wp:effectExtent l="0" t="0" r="0" b="0"/>
          <wp:wrapNone/>
          <wp:docPr id="5668" name="Picture 56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Footer_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9270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79902" w14:textId="77777777" w:rsidR="004D15C9" w:rsidRPr="00317F37" w:rsidRDefault="004D15C9" w:rsidP="00317F37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661F0755" wp14:editId="4F694828">
              <wp:simplePos x="0" y="0"/>
              <wp:positionH relativeFrom="column">
                <wp:posOffset>-26508</wp:posOffset>
              </wp:positionH>
              <wp:positionV relativeFrom="paragraph">
                <wp:posOffset>-136525</wp:posOffset>
              </wp:positionV>
              <wp:extent cx="2374265" cy="352425"/>
              <wp:effectExtent l="0" t="0" r="0" b="0"/>
              <wp:wrapNone/>
              <wp:docPr id="721" name="Text Box 7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352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04597F" w14:textId="77777777" w:rsidR="004D15C9" w:rsidRDefault="004D15C9" w:rsidP="00317F37">
                          <w:pPr>
                            <w:spacing w:before="0" w:after="0" w:line="240" w:lineRule="auto"/>
                          </w:pPr>
                          <w:r>
                            <w:t>Dolphin Tecnology Inc.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661F0755" id="_x0000_t202" coordsize="21600,21600" o:spt="202" path="m,l,21600r21600,l21600,xe">
              <v:stroke joinstyle="miter"/>
              <v:path gradientshapeok="t" o:connecttype="rect"/>
            </v:shapetype>
            <v:shape id="Text Box 721" o:spid="_x0000_s1040" type="#_x0000_t202" style="position:absolute;left:0;text-align:left;margin-left:-2.1pt;margin-top:-10.75pt;width:186.95pt;height:27.75pt;z-index:25165825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" filled="f" stroked="f">
              <v:textbox>
                <w:txbxContent>
                  <w:p w14:paraId="5504597F" w14:textId="77777777" w:rsidR="004D15C9" w:rsidRDefault="004D15C9" w:rsidP="00317F37">
                    <w:pPr>
                      <w:spacing w:before="0" w:after="0" w:line="240" w:lineRule="auto"/>
                    </w:pPr>
                    <w:r>
                      <w:t xml:space="preserve">Dolphin </w:t>
                    </w:r>
                    <w:r>
                      <w:t>Tecnology Inc.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1501FF2D" wp14:editId="08A71042">
              <wp:simplePos x="0" y="0"/>
              <wp:positionH relativeFrom="column">
                <wp:posOffset>5871210</wp:posOffset>
              </wp:positionH>
              <wp:positionV relativeFrom="paragraph">
                <wp:posOffset>-127000</wp:posOffset>
              </wp:positionV>
              <wp:extent cx="466725" cy="266700"/>
              <wp:effectExtent l="0" t="0" r="0" b="0"/>
              <wp:wrapNone/>
              <wp:docPr id="719" name="Text Box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7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color w:val="0759FA"/>
                            </w:rPr>
                            <w:id w:val="54942898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0F90B7E2" w14:textId="5C639F9B" w:rsidR="004D15C9" w:rsidRPr="00317F37" w:rsidRDefault="004D15C9" w:rsidP="00317F37">
                              <w:pPr>
                                <w:pStyle w:val="Footer"/>
                                <w:spacing w:before="0" w:after="0"/>
                                <w:jc w:val="center"/>
                                <w:rPr>
                                  <w:b/>
                                  <w:noProof/>
                                  <w:color w:val="0759FA"/>
                                </w:rPr>
                              </w:pPr>
                              <w:r w:rsidRPr="00317F37">
                                <w:rPr>
                                  <w:b/>
                                  <w:color w:val="0759FA"/>
                                </w:rPr>
                                <w:fldChar w:fldCharType="begin"/>
                              </w:r>
                              <w:r w:rsidRPr="00317F37">
                                <w:rPr>
                                  <w:b/>
                                  <w:color w:val="0759FA"/>
                                </w:rPr>
                                <w:instrText xml:space="preserve"> PAGE   \* MERGEFORMAT </w:instrText>
                              </w:r>
                              <w:r w:rsidRPr="00317F37">
                                <w:rPr>
                                  <w:b/>
                                  <w:color w:val="0759FA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  <w:color w:val="0759FA"/>
                                </w:rPr>
                                <w:t>8</w:t>
                              </w:r>
                              <w:r w:rsidRPr="00317F37">
                                <w:rPr>
                                  <w:b/>
                                  <w:noProof/>
                                  <w:color w:val="0759FA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DEB06CF" w14:textId="77777777" w:rsidR="004D15C9" w:rsidRPr="00317F37" w:rsidRDefault="004D15C9" w:rsidP="00317F37">
                          <w:pPr>
                            <w:spacing w:before="0" w:after="0"/>
                            <w:jc w:val="center"/>
                            <w:rPr>
                              <w:b/>
                              <w:color w:val="0759F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1501FF2D" id="Text Box 719" o:spid="_x0000_s1041" type="#_x0000_t202" style="position:absolute;left:0;text-align:left;margin-left:462.3pt;margin-top:-10pt;width:36.75pt;height:21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" filled="f" stroked="f">
              <v:textbox>
                <w:txbxContent>
                  <w:sdt>
                    <w:sdtPr>
                      <w:rPr>
                        <w:b/>
                        <w:color w:val="0759FA"/>
                      </w:rPr>
                      <w:id w:val="549428983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0F90B7E2" w14:textId="5C639F9B" w:rsidR="004D15C9" w:rsidRPr="00317F37" w:rsidRDefault="004D15C9" w:rsidP="00317F37">
                        <w:pPr>
                          <w:pStyle w:val="Footer"/>
                          <w:spacing w:before="0" w:after="0"/>
                          <w:jc w:val="center"/>
                          <w:rPr>
                            <w:b/>
                            <w:noProof/>
                            <w:color w:val="0759FA"/>
                          </w:rPr>
                        </w:pPr>
                        <w:r w:rsidRPr="00317F37">
                          <w:rPr>
                            <w:b/>
                            <w:color w:val="0759FA"/>
                          </w:rPr>
                          <w:fldChar w:fldCharType="begin"/>
                        </w:r>
                        <w:r w:rsidRPr="00317F37">
                          <w:rPr>
                            <w:b/>
                            <w:color w:val="0759FA"/>
                          </w:rPr>
                          <w:instrText xml:space="preserve"> PAGE   \* MERGEFORMAT </w:instrText>
                        </w:r>
                        <w:r w:rsidRPr="00317F37">
                          <w:rPr>
                            <w:b/>
                            <w:color w:val="0759FA"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  <w:color w:val="0759FA"/>
                          </w:rPr>
                          <w:t>8</w:t>
                        </w:r>
                        <w:r w:rsidRPr="00317F37">
                          <w:rPr>
                            <w:b/>
                            <w:noProof/>
                            <w:color w:val="0759FA"/>
                          </w:rPr>
                          <w:fldChar w:fldCharType="end"/>
                        </w:r>
                      </w:p>
                    </w:sdtContent>
                  </w:sdt>
                  <w:p w14:paraId="3DEB06CF" w14:textId="77777777" w:rsidR="004D15C9" w:rsidRPr="00317F37" w:rsidRDefault="004D15C9" w:rsidP="00317F37">
                    <w:pPr>
                      <w:spacing w:before="0" w:after="0"/>
                      <w:jc w:val="center"/>
                      <w:rPr>
                        <w:b/>
                        <w:color w:val="0759F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0C275C37" wp14:editId="5D097236">
              <wp:simplePos x="0" y="0"/>
              <wp:positionH relativeFrom="column">
                <wp:posOffset>3289935</wp:posOffset>
              </wp:positionH>
              <wp:positionV relativeFrom="paragraph">
                <wp:posOffset>-136525</wp:posOffset>
              </wp:positionV>
              <wp:extent cx="2374265" cy="352425"/>
              <wp:effectExtent l="0" t="0" r="0" b="0"/>
              <wp:wrapNone/>
              <wp:docPr id="720" name="Text Box 7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352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E8D780" w14:textId="77777777" w:rsidR="004D15C9" w:rsidRDefault="004D15C9" w:rsidP="00317F37"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t>Company Confidential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 w14:anchorId="0C275C37" id="Text Box 720" o:spid="_x0000_s1042" type="#_x0000_t202" style="position:absolute;left:0;text-align:left;margin-left:259.05pt;margin-top:-10.75pt;width:186.95pt;height:27.75pt;z-index:25165825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" filled="f" stroked="f">
              <v:textbox>
                <w:txbxContent>
                  <w:p w14:paraId="16E8D780" w14:textId="77777777" w:rsidR="004D15C9" w:rsidRDefault="004D15C9" w:rsidP="00317F37">
                    <w:pPr>
                      <w:spacing w:before="0" w:after="0" w:line="240" w:lineRule="auto"/>
                      <w:jc w:val="right"/>
                    </w:pPr>
                    <w:r>
                      <w:t>Company Confidential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8255" behindDoc="1" locked="0" layoutInCell="1" allowOverlap="1" wp14:anchorId="4E6F5F5A" wp14:editId="21A9E274">
          <wp:simplePos x="0" y="0"/>
          <wp:positionH relativeFrom="column">
            <wp:posOffset>3810</wp:posOffset>
          </wp:positionH>
          <wp:positionV relativeFrom="paragraph">
            <wp:posOffset>-222250</wp:posOffset>
          </wp:positionV>
          <wp:extent cx="6333490" cy="474980"/>
          <wp:effectExtent l="0" t="0" r="0" b="1270"/>
          <wp:wrapNone/>
          <wp:docPr id="5689" name="Picture 56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Footer_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88D6C" w14:textId="77777777" w:rsidR="001B6792" w:rsidRDefault="001B6792">
      <w:r>
        <w:separator/>
      </w:r>
    </w:p>
  </w:footnote>
  <w:footnote w:type="continuationSeparator" w:id="0">
    <w:p w14:paraId="207F473C" w14:textId="77777777" w:rsidR="001B6792" w:rsidRDefault="001B6792">
      <w:r>
        <w:continuationSeparator/>
      </w:r>
    </w:p>
  </w:footnote>
  <w:footnote w:type="continuationNotice" w:id="1">
    <w:p w14:paraId="231067A2" w14:textId="77777777" w:rsidR="001B6792" w:rsidRDefault="001B679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626B7" w14:textId="77777777" w:rsidR="004D15C9" w:rsidRPr="00234517" w:rsidRDefault="004D15C9" w:rsidP="007B6F28">
    <w:pPr>
      <w:pStyle w:val="Header"/>
      <w:tabs>
        <w:tab w:val="clear" w:pos="4320"/>
        <w:tab w:val="center" w:pos="3330"/>
      </w:tabs>
      <w:rPr>
        <w:b/>
      </w:rPr>
    </w:pPr>
    <w:r w:rsidRPr="007B6F28">
      <w:rPr>
        <w:b/>
        <w:noProof/>
        <w:lang w:eastAsia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CF8CB18" wp14:editId="3F94025A">
              <wp:simplePos x="0" y="0"/>
              <wp:positionH relativeFrom="margin">
                <wp:align>right</wp:align>
              </wp:positionH>
              <wp:positionV relativeFrom="page">
                <wp:posOffset>467995</wp:posOffset>
              </wp:positionV>
              <wp:extent cx="4020820" cy="733425"/>
              <wp:effectExtent l="0" t="0" r="0" b="0"/>
              <wp:wrapSquare wrapText="bothSides"/>
              <wp:docPr id="5677" name="Text Box 5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1200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613F0E" w14:textId="77777777" w:rsidR="004D15C9" w:rsidRPr="00AE42AB" w:rsidRDefault="004D15C9" w:rsidP="0031446B">
                          <w:pPr>
                            <w:spacing w:before="0" w:after="0" w:line="240" w:lineRule="auto"/>
                            <w:jc w:val="right"/>
                            <w:rPr>
                              <w:rFonts w:cstheme="minorHAnsi"/>
                              <w:sz w:val="3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AE42AB">
                            <w:rPr>
                              <w:rFonts w:cstheme="minorHAnsi"/>
                              <w:sz w:val="3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DTI DDR PHY</w:t>
                          </w:r>
                        </w:p>
                        <w:p w14:paraId="66BCB76D" w14:textId="77777777" w:rsidR="004D15C9" w:rsidRPr="007B6F28" w:rsidRDefault="004D15C9" w:rsidP="007B6F28">
                          <w:pPr>
                            <w:jc w:val="right"/>
                            <w:rPr>
                              <w:rFonts w:cstheme="minorHAnsi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7B6F28">
                            <w:rPr>
                              <w:rFonts w:cstheme="minorHAnsi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Revision 1.10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0CF8CB18" id="_x0000_t202" coordsize="21600,21600" o:spt="202" path="m,l,21600r21600,l21600,xe">
              <v:stroke joinstyle="miter"/>
              <v:path gradientshapeok="t" o:connecttype="rect"/>
            </v:shapetype>
            <v:shape id="Text Box 5677" o:spid="_x0000_s1026" type="#_x0000_t202" style="position:absolute;left:0;text-align:left;margin-left:265.4pt;margin-top:36.85pt;width:316.6pt;height:57.75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" filled="f" stroked="f">
              <v:textbox>
                <w:txbxContent>
                  <w:p w14:paraId="0D613F0E" w14:textId="77777777" w:rsidR="004D15C9" w:rsidRPr="00AE42AB" w:rsidRDefault="004D15C9" w:rsidP="0031446B">
                    <w:pPr>
                      <w:spacing w:before="0" w:after="0" w:line="240" w:lineRule="auto"/>
                      <w:jc w:val="right"/>
                      <w:rPr>
                        <w:rFonts w:cstheme="minorHAnsi"/>
                        <w:sz w:val="3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AE42AB">
                      <w:rPr>
                        <w:rFonts w:cstheme="minorHAnsi"/>
                        <w:sz w:val="3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DTI DDR PHY</w:t>
                    </w:r>
                  </w:p>
                  <w:p w14:paraId="66BCB76D" w14:textId="77777777" w:rsidR="004D15C9" w:rsidRPr="007B6F28" w:rsidRDefault="004D15C9" w:rsidP="007B6F28">
                    <w:pPr>
                      <w:jc w:val="right"/>
                      <w:rPr>
                        <w:rFonts w:cstheme="minorHAnsi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7B6F28">
                      <w:rPr>
                        <w:rFonts w:cstheme="minorHAnsi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Revision 1.10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2C2B1E19" wp14:editId="0D2E7209">
          <wp:simplePos x="0" y="0"/>
          <wp:positionH relativeFrom="column">
            <wp:posOffset>8890</wp:posOffset>
          </wp:positionH>
          <wp:positionV relativeFrom="paragraph">
            <wp:posOffset>0</wp:posOffset>
          </wp:positionV>
          <wp:extent cx="6106795" cy="739775"/>
          <wp:effectExtent l="0" t="0" r="8255" b="3175"/>
          <wp:wrapNone/>
          <wp:docPr id="2024854503" name="Picture 202485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Datasheet_Banner_Light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" r="3608" b="64939"/>
                  <a:stretch/>
                </pic:blipFill>
                <pic:spPr bwMode="auto">
                  <a:xfrm>
                    <a:off x="0" y="0"/>
                    <a:ext cx="6106795" cy="739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B7FF7D" w14:textId="77777777" w:rsidR="004D15C9" w:rsidRDefault="004D15C9" w:rsidP="00234517">
    <w:pPr>
      <w:pStyle w:val="Header"/>
      <w:tabs>
        <w:tab w:val="clear" w:pos="4320"/>
        <w:tab w:val="center" w:pos="3330"/>
      </w:tabs>
      <w:rPr>
        <w:b/>
      </w:rPr>
    </w:pPr>
  </w:p>
  <w:p w14:paraId="5DD14369" w14:textId="77777777" w:rsidR="004D15C9" w:rsidRPr="00234517" w:rsidRDefault="004D15C9" w:rsidP="00234517">
    <w:pPr>
      <w:pStyle w:val="Header"/>
      <w:tabs>
        <w:tab w:val="clear" w:pos="4320"/>
        <w:tab w:val="center" w:pos="3330"/>
      </w:tabs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3059" w14:textId="77777777" w:rsidR="004D15C9" w:rsidRPr="00234517" w:rsidRDefault="004D15C9" w:rsidP="00F13CE7">
    <w:pPr>
      <w:pStyle w:val="Header"/>
      <w:tabs>
        <w:tab w:val="clear" w:pos="4320"/>
        <w:tab w:val="center" w:pos="3330"/>
      </w:tabs>
      <w:rPr>
        <w:b/>
      </w:rPr>
    </w:pPr>
  </w:p>
  <w:p w14:paraId="726CA44A" w14:textId="77777777" w:rsidR="004D15C9" w:rsidRDefault="004D15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38B7B" w14:textId="77777777" w:rsidR="004D15C9" w:rsidRPr="00234517" w:rsidRDefault="004D15C9" w:rsidP="00234517">
    <w:pPr>
      <w:pStyle w:val="Header"/>
      <w:tabs>
        <w:tab w:val="clear" w:pos="4320"/>
        <w:tab w:val="center" w:pos="3330"/>
      </w:tabs>
      <w:rPr>
        <w:b/>
      </w:rPr>
    </w:pPr>
    <w:r w:rsidRPr="00DA10B0">
      <w:rPr>
        <w:b/>
        <w:noProof/>
        <w:lang w:eastAsia="en-US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607C3355" wp14:editId="17CA2DE8">
              <wp:simplePos x="0" y="0"/>
              <wp:positionH relativeFrom="column">
                <wp:posOffset>2066925</wp:posOffset>
              </wp:positionH>
              <wp:positionV relativeFrom="paragraph">
                <wp:posOffset>66675</wp:posOffset>
              </wp:positionV>
              <wp:extent cx="4743450" cy="714375"/>
              <wp:effectExtent l="0" t="0" r="0" b="0"/>
              <wp:wrapNone/>
              <wp:docPr id="708" name="Text Box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43450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alias w:val="Title"/>
                            <w:tag w:val=""/>
                            <w:id w:val="-110788641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E92374" w14:textId="774FA753" w:rsidR="004D15C9" w:rsidRDefault="004D15C9" w:rsidP="00DA10B0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VLSI Course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cstheme="minorHAnsi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Category"/>
                            <w:tag w:val=""/>
                            <w:id w:val="-1203547529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0F020EDB" w14:textId="70F569A7" w:rsidR="004D15C9" w:rsidRPr="00DA10B0" w:rsidRDefault="004D15C9" w:rsidP="00DA10B0">
                              <w:pPr>
                                <w:spacing w:before="0" w:after="0" w:line="240" w:lineRule="auto"/>
                                <w:jc w:val="right"/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Training Plan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607C3355" id="_x0000_t202" coordsize="21600,21600" o:spt="202" path="m,l,21600r21600,l21600,xe">
              <v:stroke joinstyle="miter"/>
              <v:path gradientshapeok="t" o:connecttype="rect"/>
            </v:shapetype>
            <v:shape id="Text Box 708" o:spid="_x0000_s1027" type="#_x0000_t202" style="position:absolute;left:0;text-align:left;margin-left:162.75pt;margin-top:5.25pt;width:373.5pt;height:56.2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" filled="f" stroked="f">
              <v:textbox>
                <w:txbxContent>
                  <w:sdt>
                    <w:sdtPr>
                      <w:rPr>
                        <w:rFonts w:cstheme="minorHAnsi"/>
                        <w:b/>
                        <w:color w:val="FFFFFF" w:themeColor="background1"/>
                        <w:sz w:val="36"/>
                        <w:szCs w:val="36"/>
                      </w:rPr>
                      <w:alias w:val="Title"/>
                      <w:tag w:val=""/>
                      <w:id w:val="-110788641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E92374" w14:textId="774FA753" w:rsidR="004D15C9" w:rsidRDefault="004D15C9" w:rsidP="00DA10B0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VLSI Course</w:t>
                        </w:r>
                      </w:p>
                    </w:sdtContent>
                  </w:sdt>
                  <w:sdt>
                    <w:sdtPr>
                      <w:rPr>
                        <w:rFonts w:cstheme="minorHAnsi"/>
                        <w:b/>
                        <w:color w:val="FFFFFF" w:themeColor="background1"/>
                        <w:sz w:val="28"/>
                        <w:szCs w:val="28"/>
                      </w:rPr>
                      <w:alias w:val="Category"/>
                      <w:tag w:val=""/>
                      <w:id w:val="-1203547529"/>
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<w:text/>
                    </w:sdtPr>
                    <w:sdtEndPr/>
                    <w:sdtContent>
                      <w:p w14:paraId="0F020EDB" w14:textId="70F569A7" w:rsidR="004D15C9" w:rsidRPr="00DA10B0" w:rsidRDefault="004D15C9" w:rsidP="00DA10B0">
                        <w:pPr>
                          <w:spacing w:before="0" w:after="0" w:line="240" w:lineRule="auto"/>
                          <w:jc w:val="right"/>
                          <w:rPr>
                            <w:rFonts w:cstheme="minorHAnsi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Training Plan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b/>
        <w:noProof/>
        <w:lang w:eastAsia="en-US"/>
      </w:rPr>
      <w:drawing>
        <wp:inline distT="0" distB="0" distL="0" distR="0" wp14:anchorId="424FD195" wp14:editId="0B2812BB">
          <wp:extent cx="6864407" cy="720000"/>
          <wp:effectExtent l="0" t="0" r="0" b="4445"/>
          <wp:docPr id="1473191177" name="Picture 1473191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Datasheet_Banner_Light_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4407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8C68" w14:textId="77777777" w:rsidR="004D15C9" w:rsidRPr="003437B8" w:rsidRDefault="004D15C9" w:rsidP="003437B8">
    <w:pPr>
      <w:pStyle w:val="Header"/>
      <w:tabs>
        <w:tab w:val="clear" w:pos="4320"/>
        <w:tab w:val="center" w:pos="3330"/>
      </w:tabs>
      <w:rPr>
        <w:b/>
      </w:rPr>
    </w:pPr>
    <w:r w:rsidRPr="007B6F28">
      <w:rPr>
        <w:b/>
        <w:noProof/>
        <w:lang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ECE37A" wp14:editId="74DF83E0">
              <wp:simplePos x="0" y="0"/>
              <wp:positionH relativeFrom="margin">
                <wp:align>right</wp:align>
              </wp:positionH>
              <wp:positionV relativeFrom="page">
                <wp:posOffset>467995</wp:posOffset>
              </wp:positionV>
              <wp:extent cx="4020820" cy="742950"/>
              <wp:effectExtent l="0" t="0" r="0" b="0"/>
              <wp:wrapSquare wrapText="bothSides"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0820" cy="742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59946" w14:textId="77777777" w:rsidR="004D15C9" w:rsidRPr="00AE42AB" w:rsidRDefault="004D15C9" w:rsidP="003437B8">
                          <w:pPr>
                            <w:spacing w:after="0" w:line="240" w:lineRule="auto"/>
                            <w:jc w:val="right"/>
                            <w:rPr>
                              <w:rFonts w:cstheme="minorHAnsi"/>
                              <w:sz w:val="3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AE42AB">
                            <w:rPr>
                              <w:rFonts w:cstheme="minorHAnsi"/>
                              <w:sz w:val="3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DTI DDR PHY</w:t>
                          </w:r>
                        </w:p>
                        <w:p w14:paraId="5C65F974" w14:textId="77777777" w:rsidR="004D15C9" w:rsidRPr="007B6F28" w:rsidRDefault="004D15C9" w:rsidP="00B179B2">
                          <w:pPr>
                            <w:jc w:val="right"/>
                            <w:rPr>
                              <w:rFonts w:cstheme="minorHAnsi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7B6F28">
                            <w:rPr>
                              <w:rFonts w:cstheme="minorHAnsi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Revision 1.10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22ECE37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left:0;text-align:left;margin-left:265.4pt;margin-top:36.85pt;width:316.6pt;height:58.5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" filled="f" stroked="f">
              <v:textbox>
                <w:txbxContent>
                  <w:p w14:paraId="4BD59946" w14:textId="77777777" w:rsidR="004D15C9" w:rsidRPr="00AE42AB" w:rsidRDefault="004D15C9" w:rsidP="003437B8">
                    <w:pPr>
                      <w:spacing w:after="0" w:line="240" w:lineRule="auto"/>
                      <w:jc w:val="right"/>
                      <w:rPr>
                        <w:rFonts w:cstheme="minorHAnsi"/>
                        <w:sz w:val="3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AE42AB">
                      <w:rPr>
                        <w:rFonts w:cstheme="minorHAnsi"/>
                        <w:sz w:val="3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DTI DDR PHY</w:t>
                    </w:r>
                  </w:p>
                  <w:p w14:paraId="5C65F974" w14:textId="77777777" w:rsidR="004D15C9" w:rsidRPr="007B6F28" w:rsidRDefault="004D15C9" w:rsidP="00B179B2">
                    <w:pPr>
                      <w:jc w:val="right"/>
                      <w:rPr>
                        <w:rFonts w:cstheme="minorHAnsi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7B6F28">
                      <w:rPr>
                        <w:rFonts w:cstheme="minorHAnsi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Revision 1.10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9E458" w14:textId="77777777" w:rsidR="004D15C9" w:rsidRPr="00234517" w:rsidRDefault="004D15C9" w:rsidP="00234517">
    <w:pPr>
      <w:pStyle w:val="Header"/>
      <w:tabs>
        <w:tab w:val="clear" w:pos="4320"/>
        <w:tab w:val="center" w:pos="3330"/>
      </w:tabs>
      <w:rPr>
        <w:b/>
      </w:rPr>
    </w:pPr>
    <w:r w:rsidRPr="00DA10B0">
      <w:rPr>
        <w:b/>
        <w:noProof/>
        <w:lang w:eastAsia="en-US"/>
      </w:rPr>
      <mc:AlternateContent>
        <mc:Choice Requires="wps">
          <w:drawing>
            <wp:anchor distT="0" distB="0" distL="114300" distR="114300" simplePos="0" relativeHeight="251658258" behindDoc="0" locked="0" layoutInCell="1" allowOverlap="1" wp14:anchorId="2BEBDD7F" wp14:editId="129D23A3">
              <wp:simplePos x="0" y="0"/>
              <wp:positionH relativeFrom="column">
                <wp:posOffset>2724150</wp:posOffset>
              </wp:positionH>
              <wp:positionV relativeFrom="paragraph">
                <wp:posOffset>66675</wp:posOffset>
              </wp:positionV>
              <wp:extent cx="4133850" cy="714375"/>
              <wp:effectExtent l="0" t="0" r="0" b="0"/>
              <wp:wrapNone/>
              <wp:docPr id="735" name="Text Box 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33850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alias w:val="Title"/>
                            <w:tag w:val=""/>
                            <w:id w:val="178508117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F211E58" w14:textId="582B027A" w:rsidR="004D15C9" w:rsidRDefault="004D15C9" w:rsidP="00E766A8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VLSI Course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cstheme="minorHAnsi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Category"/>
                            <w:tag w:val=""/>
                            <w:id w:val="351074948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64960157" w14:textId="4FAA2347" w:rsidR="004D15C9" w:rsidRPr="00DA10B0" w:rsidRDefault="004D15C9" w:rsidP="00E766A8">
                              <w:pPr>
                                <w:spacing w:before="0" w:after="0" w:line="240" w:lineRule="auto"/>
                                <w:jc w:val="right"/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Training Plan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2BEBDD7F" id="_x0000_t202" coordsize="21600,21600" o:spt="202" path="m,l,21600r21600,l21600,xe">
              <v:stroke joinstyle="miter"/>
              <v:path gradientshapeok="t" o:connecttype="rect"/>
            </v:shapetype>
            <v:shape id="Text Box 735" o:spid="_x0000_s1035" type="#_x0000_t202" style="position:absolute;left:0;text-align:left;margin-left:214.5pt;margin-top:5.25pt;width:325.5pt;height:56.2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" filled="f" stroked="f">
              <v:textbox>
                <w:txbxContent>
                  <w:sdt>
                    <w:sdtPr>
                      <w:rPr>
                        <w:rFonts w:cstheme="minorHAnsi"/>
                        <w:b/>
                        <w:color w:val="FFFFFF" w:themeColor="background1"/>
                        <w:sz w:val="36"/>
                        <w:szCs w:val="36"/>
                      </w:rPr>
                      <w:alias w:val="Title"/>
                      <w:tag w:val=""/>
                      <w:id w:val="178508117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F211E58" w14:textId="582B027A" w:rsidR="004D15C9" w:rsidRDefault="004D15C9" w:rsidP="00E766A8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VLSI Course</w:t>
                        </w:r>
                      </w:p>
                    </w:sdtContent>
                  </w:sdt>
                  <w:sdt>
                    <w:sdtPr>
                      <w:rPr>
                        <w:rFonts w:cstheme="minorHAnsi"/>
                        <w:b/>
                        <w:color w:val="FFFFFF" w:themeColor="background1"/>
                        <w:sz w:val="28"/>
                        <w:szCs w:val="28"/>
                      </w:rPr>
                      <w:alias w:val="Category"/>
                      <w:tag w:val=""/>
                      <w:id w:val="351074948"/>
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<w:text/>
                    </w:sdtPr>
                    <w:sdtEndPr/>
                    <w:sdtContent>
                      <w:p w14:paraId="64960157" w14:textId="4FAA2347" w:rsidR="004D15C9" w:rsidRPr="00DA10B0" w:rsidRDefault="004D15C9" w:rsidP="00E766A8">
                        <w:pPr>
                          <w:spacing w:before="0" w:after="0" w:line="240" w:lineRule="auto"/>
                          <w:jc w:val="right"/>
                          <w:rPr>
                            <w:rFonts w:cstheme="minorHAnsi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Training Plan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b/>
        <w:noProof/>
        <w:lang w:eastAsia="en-US"/>
      </w:rPr>
      <w:drawing>
        <wp:inline distT="0" distB="0" distL="0" distR="0" wp14:anchorId="316CD72B" wp14:editId="378753E1">
          <wp:extent cx="6864407" cy="720000"/>
          <wp:effectExtent l="0" t="0" r="0" b="4445"/>
          <wp:docPr id="733" name="Picture 7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Datasheet_Banner_Light_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4407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45E5F" w14:textId="77777777" w:rsidR="004D15C9" w:rsidRPr="003437B8" w:rsidRDefault="004D15C9" w:rsidP="003437B8">
    <w:pPr>
      <w:pStyle w:val="Header"/>
      <w:tabs>
        <w:tab w:val="clear" w:pos="4320"/>
        <w:tab w:val="center" w:pos="3330"/>
      </w:tabs>
      <w:rPr>
        <w:b/>
      </w:rPr>
    </w:pPr>
    <w:r w:rsidRPr="007B6F28">
      <w:rPr>
        <w:b/>
        <w:noProof/>
        <w:lang w:eastAsia="en-US"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F562DC2" wp14:editId="28265CB2">
              <wp:simplePos x="0" y="0"/>
              <wp:positionH relativeFrom="margin">
                <wp:align>right</wp:align>
              </wp:positionH>
              <wp:positionV relativeFrom="page">
                <wp:posOffset>467995</wp:posOffset>
              </wp:positionV>
              <wp:extent cx="4020820" cy="742950"/>
              <wp:effectExtent l="0" t="0" r="0" b="0"/>
              <wp:wrapSquare wrapText="bothSides"/>
              <wp:docPr id="717" name="Text Box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0820" cy="742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E4611E" w14:textId="77777777" w:rsidR="004D15C9" w:rsidRPr="00AE42AB" w:rsidRDefault="004D15C9" w:rsidP="003437B8">
                          <w:pPr>
                            <w:spacing w:after="0" w:line="240" w:lineRule="auto"/>
                            <w:jc w:val="right"/>
                            <w:rPr>
                              <w:rFonts w:cstheme="minorHAnsi"/>
                              <w:sz w:val="3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AE42AB">
                            <w:rPr>
                              <w:rFonts w:cstheme="minorHAnsi"/>
                              <w:sz w:val="3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DTI DDR PHY</w:t>
                          </w:r>
                        </w:p>
                        <w:p w14:paraId="746E71FE" w14:textId="77777777" w:rsidR="004D15C9" w:rsidRPr="007B6F28" w:rsidRDefault="004D15C9" w:rsidP="00B179B2">
                          <w:pPr>
                            <w:jc w:val="right"/>
                            <w:rPr>
                              <w:rFonts w:cstheme="minorHAnsi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7B6F28">
                            <w:rPr>
                              <w:rFonts w:cstheme="minorHAnsi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Revision 1.10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du="http://schemas.microsoft.com/office/word/2023/wordml/word16du">
          <w:pict>
            <v:shapetype w14:anchorId="7F562DC2" id="_x0000_t202" coordsize="21600,21600" o:spt="202" path="m,l,21600r21600,l21600,xe">
              <v:stroke joinstyle="miter"/>
              <v:path gradientshapeok="t" o:connecttype="rect"/>
            </v:shapetype>
            <v:shape id="Text Box 717" o:spid="_x0000_s1039" type="#_x0000_t202" style="position:absolute;left:0;text-align:left;margin-left:265.4pt;margin-top:36.85pt;width:316.6pt;height:58.5pt;z-index:25165825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" filled="f" stroked="f">
              <v:textbox>
                <w:txbxContent>
                  <w:p w14:paraId="20E4611E" w14:textId="77777777" w:rsidR="004D15C9" w:rsidRPr="00AE42AB" w:rsidRDefault="004D15C9" w:rsidP="003437B8">
                    <w:pPr>
                      <w:spacing w:after="0" w:line="240" w:lineRule="auto"/>
                      <w:jc w:val="right"/>
                      <w:rPr>
                        <w:rFonts w:cstheme="minorHAnsi"/>
                        <w:sz w:val="3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AE42AB">
                      <w:rPr>
                        <w:rFonts w:cstheme="minorHAnsi"/>
                        <w:sz w:val="3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DTI DDR PHY</w:t>
                    </w:r>
                  </w:p>
                  <w:p w14:paraId="746E71FE" w14:textId="77777777" w:rsidR="004D15C9" w:rsidRPr="007B6F28" w:rsidRDefault="004D15C9" w:rsidP="00B179B2">
                    <w:pPr>
                      <w:jc w:val="right"/>
                      <w:rPr>
                        <w:rFonts w:cstheme="minorHAnsi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7B6F28">
                      <w:rPr>
                        <w:rFonts w:cstheme="minorHAnsi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Revision 1.10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rPr>
        <w:b/>
        <w:noProof/>
        <w:lang w:eastAsia="en-US"/>
      </w:rPr>
      <w:drawing>
        <wp:inline distT="0" distB="0" distL="0" distR="0" wp14:anchorId="62BEDDD2" wp14:editId="4F50B43A">
          <wp:extent cx="6333490" cy="685165"/>
          <wp:effectExtent l="0" t="0" r="0" b="635"/>
          <wp:docPr id="5688" name="Picture 56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lphin_Datasheet_Banner_Light_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68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369147F"/>
    <w:multiLevelType w:val="hybridMultilevel"/>
    <w:tmpl w:val="22740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D1383"/>
    <w:multiLevelType w:val="hybridMultilevel"/>
    <w:tmpl w:val="4DC01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73F49"/>
    <w:multiLevelType w:val="hybridMultilevel"/>
    <w:tmpl w:val="8B70B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94F02"/>
    <w:multiLevelType w:val="hybridMultilevel"/>
    <w:tmpl w:val="F4FE7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945DE"/>
    <w:multiLevelType w:val="hybridMultilevel"/>
    <w:tmpl w:val="A06CB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34D57"/>
    <w:multiLevelType w:val="hybridMultilevel"/>
    <w:tmpl w:val="7F62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306D2"/>
    <w:multiLevelType w:val="hybridMultilevel"/>
    <w:tmpl w:val="07664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561D7"/>
    <w:multiLevelType w:val="hybridMultilevel"/>
    <w:tmpl w:val="B7E43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7697"/>
    <w:multiLevelType w:val="hybridMultilevel"/>
    <w:tmpl w:val="5A722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479A1"/>
    <w:multiLevelType w:val="hybridMultilevel"/>
    <w:tmpl w:val="6C069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B5770"/>
    <w:multiLevelType w:val="multilevel"/>
    <w:tmpl w:val="AC0E0AC6"/>
    <w:lvl w:ilvl="0">
      <w:start w:val="1"/>
      <w:numFmt w:val="decimal"/>
      <w:pStyle w:val="Heading1"/>
      <w:suff w:val="space"/>
      <w:lvlText w:val="%1. "/>
      <w:lvlJc w:val="left"/>
      <w:pPr>
        <w:ind w:left="567" w:hanging="567"/>
      </w:pPr>
      <w:rPr>
        <w:rFonts w:hint="default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 "/>
      <w:lvlJc w:val="left"/>
      <w:pPr>
        <w:ind w:left="567" w:hanging="567"/>
      </w:pPr>
      <w:rPr>
        <w:rFonts w:hint="default"/>
        <w:sz w:val="24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567" w:hanging="567"/>
      </w:pPr>
      <w:rPr>
        <w:rFonts w:hint="default"/>
      </w:rPr>
    </w:lvl>
  </w:abstractNum>
  <w:abstractNum w:abstractNumId="12" w15:restartNumberingAfterBreak="0">
    <w:nsid w:val="298A4799"/>
    <w:multiLevelType w:val="hybridMultilevel"/>
    <w:tmpl w:val="D86AF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22490"/>
    <w:multiLevelType w:val="hybridMultilevel"/>
    <w:tmpl w:val="A85E9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22787"/>
    <w:multiLevelType w:val="hybridMultilevel"/>
    <w:tmpl w:val="E3468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35E0F"/>
    <w:multiLevelType w:val="hybridMultilevel"/>
    <w:tmpl w:val="9692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D7929"/>
    <w:multiLevelType w:val="hybridMultilevel"/>
    <w:tmpl w:val="8C9A9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23C3A"/>
    <w:multiLevelType w:val="hybridMultilevel"/>
    <w:tmpl w:val="96CC8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B94F48"/>
    <w:multiLevelType w:val="hybridMultilevel"/>
    <w:tmpl w:val="76840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E7BF2"/>
    <w:multiLevelType w:val="hybridMultilevel"/>
    <w:tmpl w:val="2C922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EC0F03"/>
    <w:multiLevelType w:val="hybridMultilevel"/>
    <w:tmpl w:val="A85E9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03C6E"/>
    <w:multiLevelType w:val="hybridMultilevel"/>
    <w:tmpl w:val="5CE8C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361BF"/>
    <w:multiLevelType w:val="hybridMultilevel"/>
    <w:tmpl w:val="C0B69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C6A99"/>
    <w:multiLevelType w:val="hybridMultilevel"/>
    <w:tmpl w:val="EE805934"/>
    <w:lvl w:ilvl="0" w:tplc="DAF6B77E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86285"/>
    <w:multiLevelType w:val="hybridMultilevel"/>
    <w:tmpl w:val="6FB26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347436">
    <w:abstractNumId w:val="11"/>
  </w:num>
  <w:num w:numId="2" w16cid:durableId="1191380329">
    <w:abstractNumId w:val="10"/>
  </w:num>
  <w:num w:numId="3" w16cid:durableId="881096347">
    <w:abstractNumId w:val="16"/>
  </w:num>
  <w:num w:numId="4" w16cid:durableId="1657956915">
    <w:abstractNumId w:val="22"/>
  </w:num>
  <w:num w:numId="5" w16cid:durableId="144124976">
    <w:abstractNumId w:val="5"/>
  </w:num>
  <w:num w:numId="6" w16cid:durableId="134375950">
    <w:abstractNumId w:val="8"/>
  </w:num>
  <w:num w:numId="7" w16cid:durableId="1654405684">
    <w:abstractNumId w:val="14"/>
  </w:num>
  <w:num w:numId="8" w16cid:durableId="372386753">
    <w:abstractNumId w:val="19"/>
  </w:num>
  <w:num w:numId="9" w16cid:durableId="983244481">
    <w:abstractNumId w:val="17"/>
  </w:num>
  <w:num w:numId="10" w16cid:durableId="1060320854">
    <w:abstractNumId w:val="23"/>
  </w:num>
  <w:num w:numId="11" w16cid:durableId="1486899668">
    <w:abstractNumId w:val="12"/>
  </w:num>
  <w:num w:numId="12" w16cid:durableId="1614702749">
    <w:abstractNumId w:val="6"/>
  </w:num>
  <w:num w:numId="13" w16cid:durableId="220600287">
    <w:abstractNumId w:val="21"/>
  </w:num>
  <w:num w:numId="14" w16cid:durableId="1681932311">
    <w:abstractNumId w:val="1"/>
  </w:num>
  <w:num w:numId="15" w16cid:durableId="173761471">
    <w:abstractNumId w:val="3"/>
  </w:num>
  <w:num w:numId="16" w16cid:durableId="130758330">
    <w:abstractNumId w:val="9"/>
  </w:num>
  <w:num w:numId="17" w16cid:durableId="1043792966">
    <w:abstractNumId w:val="24"/>
  </w:num>
  <w:num w:numId="18" w16cid:durableId="72630528">
    <w:abstractNumId w:val="13"/>
  </w:num>
  <w:num w:numId="19" w16cid:durableId="2063746776">
    <w:abstractNumId w:val="7"/>
  </w:num>
  <w:num w:numId="20" w16cid:durableId="314144870">
    <w:abstractNumId w:val="20"/>
  </w:num>
  <w:num w:numId="21" w16cid:durableId="2112434941">
    <w:abstractNumId w:val="2"/>
  </w:num>
  <w:num w:numId="22" w16cid:durableId="147403797">
    <w:abstractNumId w:val="4"/>
  </w:num>
  <w:num w:numId="23" w16cid:durableId="175777379">
    <w:abstractNumId w:val="18"/>
  </w:num>
  <w:num w:numId="24" w16cid:durableId="1620641681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rawingGridVerticalSpacing w:val="1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70"/>
    <w:rsid w:val="00001FA2"/>
    <w:rsid w:val="0000270B"/>
    <w:rsid w:val="0000297A"/>
    <w:rsid w:val="00004528"/>
    <w:rsid w:val="00005CA5"/>
    <w:rsid w:val="00005EDF"/>
    <w:rsid w:val="00006E3B"/>
    <w:rsid w:val="000075F0"/>
    <w:rsid w:val="0001253C"/>
    <w:rsid w:val="00012D5B"/>
    <w:rsid w:val="0001360E"/>
    <w:rsid w:val="000165FF"/>
    <w:rsid w:val="000172F0"/>
    <w:rsid w:val="00017E2B"/>
    <w:rsid w:val="000204D8"/>
    <w:rsid w:val="000208BA"/>
    <w:rsid w:val="00020FE0"/>
    <w:rsid w:val="0002252E"/>
    <w:rsid w:val="00022934"/>
    <w:rsid w:val="00023C11"/>
    <w:rsid w:val="0002495F"/>
    <w:rsid w:val="00025EF0"/>
    <w:rsid w:val="000260BF"/>
    <w:rsid w:val="0002647B"/>
    <w:rsid w:val="000268F9"/>
    <w:rsid w:val="00030A15"/>
    <w:rsid w:val="0003402D"/>
    <w:rsid w:val="000376B5"/>
    <w:rsid w:val="000404E3"/>
    <w:rsid w:val="000408E0"/>
    <w:rsid w:val="00043DA4"/>
    <w:rsid w:val="00046164"/>
    <w:rsid w:val="0005017F"/>
    <w:rsid w:val="0005110F"/>
    <w:rsid w:val="00053579"/>
    <w:rsid w:val="00054217"/>
    <w:rsid w:val="00056266"/>
    <w:rsid w:val="00061459"/>
    <w:rsid w:val="000614A1"/>
    <w:rsid w:val="00063123"/>
    <w:rsid w:val="000656E8"/>
    <w:rsid w:val="00066660"/>
    <w:rsid w:val="0007043B"/>
    <w:rsid w:val="00070824"/>
    <w:rsid w:val="00071F25"/>
    <w:rsid w:val="00073D62"/>
    <w:rsid w:val="000773A3"/>
    <w:rsid w:val="000816F2"/>
    <w:rsid w:val="000827D8"/>
    <w:rsid w:val="00082E45"/>
    <w:rsid w:val="00086C6C"/>
    <w:rsid w:val="0008731B"/>
    <w:rsid w:val="00091249"/>
    <w:rsid w:val="000913F7"/>
    <w:rsid w:val="00093E53"/>
    <w:rsid w:val="00094A55"/>
    <w:rsid w:val="00094C8C"/>
    <w:rsid w:val="00095002"/>
    <w:rsid w:val="00097B5B"/>
    <w:rsid w:val="000A5C7F"/>
    <w:rsid w:val="000A615F"/>
    <w:rsid w:val="000A7818"/>
    <w:rsid w:val="000A7C0F"/>
    <w:rsid w:val="000B0587"/>
    <w:rsid w:val="000B0BF9"/>
    <w:rsid w:val="000B16EA"/>
    <w:rsid w:val="000B1D8C"/>
    <w:rsid w:val="000B1EED"/>
    <w:rsid w:val="000B1FED"/>
    <w:rsid w:val="000B32A1"/>
    <w:rsid w:val="000B4302"/>
    <w:rsid w:val="000B61DB"/>
    <w:rsid w:val="000C3070"/>
    <w:rsid w:val="000C42CE"/>
    <w:rsid w:val="000C6416"/>
    <w:rsid w:val="000C72F0"/>
    <w:rsid w:val="000C7BF6"/>
    <w:rsid w:val="000D0061"/>
    <w:rsid w:val="000D38CC"/>
    <w:rsid w:val="000D4D8A"/>
    <w:rsid w:val="000D5F03"/>
    <w:rsid w:val="000D79F2"/>
    <w:rsid w:val="000E00E8"/>
    <w:rsid w:val="000E0D0A"/>
    <w:rsid w:val="000E0F44"/>
    <w:rsid w:val="000E236A"/>
    <w:rsid w:val="000E2871"/>
    <w:rsid w:val="000E36D9"/>
    <w:rsid w:val="000E403E"/>
    <w:rsid w:val="000E4E38"/>
    <w:rsid w:val="000E618F"/>
    <w:rsid w:val="000E710C"/>
    <w:rsid w:val="000F02D0"/>
    <w:rsid w:val="000F03C0"/>
    <w:rsid w:val="000F04E3"/>
    <w:rsid w:val="000F21D0"/>
    <w:rsid w:val="000F342D"/>
    <w:rsid w:val="000F3851"/>
    <w:rsid w:val="000F42D0"/>
    <w:rsid w:val="000F4861"/>
    <w:rsid w:val="000F4B7C"/>
    <w:rsid w:val="000F60C2"/>
    <w:rsid w:val="0010085C"/>
    <w:rsid w:val="0010136D"/>
    <w:rsid w:val="001013D1"/>
    <w:rsid w:val="001018D8"/>
    <w:rsid w:val="00101C88"/>
    <w:rsid w:val="0010277F"/>
    <w:rsid w:val="001033D4"/>
    <w:rsid w:val="001036B5"/>
    <w:rsid w:val="00103B4A"/>
    <w:rsid w:val="0010416A"/>
    <w:rsid w:val="00104D8E"/>
    <w:rsid w:val="0010760E"/>
    <w:rsid w:val="0011218B"/>
    <w:rsid w:val="00112D75"/>
    <w:rsid w:val="0011378B"/>
    <w:rsid w:val="00113AE9"/>
    <w:rsid w:val="00113E85"/>
    <w:rsid w:val="00115451"/>
    <w:rsid w:val="0011652F"/>
    <w:rsid w:val="0012040D"/>
    <w:rsid w:val="00122EC9"/>
    <w:rsid w:val="001245CC"/>
    <w:rsid w:val="00126273"/>
    <w:rsid w:val="00126AD4"/>
    <w:rsid w:val="00127416"/>
    <w:rsid w:val="00130B8B"/>
    <w:rsid w:val="00133C28"/>
    <w:rsid w:val="00137F62"/>
    <w:rsid w:val="00140BA8"/>
    <w:rsid w:val="0014155A"/>
    <w:rsid w:val="0014699C"/>
    <w:rsid w:val="001474AC"/>
    <w:rsid w:val="00147DB2"/>
    <w:rsid w:val="0015038E"/>
    <w:rsid w:val="00150C58"/>
    <w:rsid w:val="00150E8C"/>
    <w:rsid w:val="00151C05"/>
    <w:rsid w:val="00151C82"/>
    <w:rsid w:val="0015329F"/>
    <w:rsid w:val="00156752"/>
    <w:rsid w:val="00156F68"/>
    <w:rsid w:val="00163C00"/>
    <w:rsid w:val="00164259"/>
    <w:rsid w:val="00164C8A"/>
    <w:rsid w:val="00166E69"/>
    <w:rsid w:val="001713B9"/>
    <w:rsid w:val="001736DB"/>
    <w:rsid w:val="00173B01"/>
    <w:rsid w:val="00175376"/>
    <w:rsid w:val="00175393"/>
    <w:rsid w:val="00177688"/>
    <w:rsid w:val="001776B4"/>
    <w:rsid w:val="00177761"/>
    <w:rsid w:val="00180A40"/>
    <w:rsid w:val="00180CB1"/>
    <w:rsid w:val="001817B9"/>
    <w:rsid w:val="00182D2E"/>
    <w:rsid w:val="00184F12"/>
    <w:rsid w:val="0018538B"/>
    <w:rsid w:val="00185F18"/>
    <w:rsid w:val="00187739"/>
    <w:rsid w:val="00190C3A"/>
    <w:rsid w:val="001915A7"/>
    <w:rsid w:val="00192519"/>
    <w:rsid w:val="00192F6D"/>
    <w:rsid w:val="00193509"/>
    <w:rsid w:val="00193B57"/>
    <w:rsid w:val="00193E40"/>
    <w:rsid w:val="001961BE"/>
    <w:rsid w:val="00196BDD"/>
    <w:rsid w:val="001A14EF"/>
    <w:rsid w:val="001A20D4"/>
    <w:rsid w:val="001A2C52"/>
    <w:rsid w:val="001A2E1E"/>
    <w:rsid w:val="001A5EB6"/>
    <w:rsid w:val="001B0567"/>
    <w:rsid w:val="001B0581"/>
    <w:rsid w:val="001B0B06"/>
    <w:rsid w:val="001B1708"/>
    <w:rsid w:val="001B35D1"/>
    <w:rsid w:val="001B35E8"/>
    <w:rsid w:val="001B6792"/>
    <w:rsid w:val="001B67B2"/>
    <w:rsid w:val="001B6B7E"/>
    <w:rsid w:val="001B6C6D"/>
    <w:rsid w:val="001C055B"/>
    <w:rsid w:val="001C0EFC"/>
    <w:rsid w:val="001C436F"/>
    <w:rsid w:val="001C43A7"/>
    <w:rsid w:val="001C49DF"/>
    <w:rsid w:val="001C515C"/>
    <w:rsid w:val="001C6A04"/>
    <w:rsid w:val="001D028C"/>
    <w:rsid w:val="001D0A4D"/>
    <w:rsid w:val="001D0A88"/>
    <w:rsid w:val="001D0F94"/>
    <w:rsid w:val="001D1164"/>
    <w:rsid w:val="001D1654"/>
    <w:rsid w:val="001D1A07"/>
    <w:rsid w:val="001D1B75"/>
    <w:rsid w:val="001D2705"/>
    <w:rsid w:val="001D3BD9"/>
    <w:rsid w:val="001D732E"/>
    <w:rsid w:val="001D776A"/>
    <w:rsid w:val="001E10B2"/>
    <w:rsid w:val="001E19D0"/>
    <w:rsid w:val="001E388E"/>
    <w:rsid w:val="001E3E67"/>
    <w:rsid w:val="001E464C"/>
    <w:rsid w:val="001E631E"/>
    <w:rsid w:val="001E6AD3"/>
    <w:rsid w:val="001E75CA"/>
    <w:rsid w:val="001E7D5A"/>
    <w:rsid w:val="001F4C25"/>
    <w:rsid w:val="00200385"/>
    <w:rsid w:val="00201837"/>
    <w:rsid w:val="002020D4"/>
    <w:rsid w:val="002026D1"/>
    <w:rsid w:val="00203D67"/>
    <w:rsid w:val="00206490"/>
    <w:rsid w:val="0020722C"/>
    <w:rsid w:val="002077E1"/>
    <w:rsid w:val="002107CE"/>
    <w:rsid w:val="0021252C"/>
    <w:rsid w:val="00212A04"/>
    <w:rsid w:val="00212CAF"/>
    <w:rsid w:val="00212E52"/>
    <w:rsid w:val="002174E5"/>
    <w:rsid w:val="00217531"/>
    <w:rsid w:val="0022137E"/>
    <w:rsid w:val="0022140D"/>
    <w:rsid w:val="00222FB9"/>
    <w:rsid w:val="00223A99"/>
    <w:rsid w:val="00225561"/>
    <w:rsid w:val="00226113"/>
    <w:rsid w:val="00227333"/>
    <w:rsid w:val="002277F6"/>
    <w:rsid w:val="00232677"/>
    <w:rsid w:val="00232846"/>
    <w:rsid w:val="002332ED"/>
    <w:rsid w:val="00234517"/>
    <w:rsid w:val="00236DEF"/>
    <w:rsid w:val="00237482"/>
    <w:rsid w:val="00237961"/>
    <w:rsid w:val="00241999"/>
    <w:rsid w:val="00242655"/>
    <w:rsid w:val="002431AE"/>
    <w:rsid w:val="00243B2F"/>
    <w:rsid w:val="00246397"/>
    <w:rsid w:val="00247ABB"/>
    <w:rsid w:val="00247B8A"/>
    <w:rsid w:val="00250A6D"/>
    <w:rsid w:val="00250A9D"/>
    <w:rsid w:val="00251184"/>
    <w:rsid w:val="00251819"/>
    <w:rsid w:val="00251C08"/>
    <w:rsid w:val="00251E07"/>
    <w:rsid w:val="00253428"/>
    <w:rsid w:val="00253C16"/>
    <w:rsid w:val="00255046"/>
    <w:rsid w:val="00255315"/>
    <w:rsid w:val="00255954"/>
    <w:rsid w:val="002563C1"/>
    <w:rsid w:val="002572D1"/>
    <w:rsid w:val="00257A9D"/>
    <w:rsid w:val="00257B72"/>
    <w:rsid w:val="00260563"/>
    <w:rsid w:val="002665D3"/>
    <w:rsid w:val="0026665A"/>
    <w:rsid w:val="002679A8"/>
    <w:rsid w:val="00271026"/>
    <w:rsid w:val="00271319"/>
    <w:rsid w:val="00271825"/>
    <w:rsid w:val="0027321C"/>
    <w:rsid w:val="00273ECA"/>
    <w:rsid w:val="002741A9"/>
    <w:rsid w:val="00274A5C"/>
    <w:rsid w:val="0027658F"/>
    <w:rsid w:val="002767CF"/>
    <w:rsid w:val="0028130C"/>
    <w:rsid w:val="0028184C"/>
    <w:rsid w:val="00283213"/>
    <w:rsid w:val="00283909"/>
    <w:rsid w:val="0028513B"/>
    <w:rsid w:val="0028569B"/>
    <w:rsid w:val="00286359"/>
    <w:rsid w:val="00293693"/>
    <w:rsid w:val="00295DA4"/>
    <w:rsid w:val="00297983"/>
    <w:rsid w:val="002A02BE"/>
    <w:rsid w:val="002A136D"/>
    <w:rsid w:val="002A2B09"/>
    <w:rsid w:val="002A3079"/>
    <w:rsid w:val="002A39FE"/>
    <w:rsid w:val="002A4332"/>
    <w:rsid w:val="002A5B76"/>
    <w:rsid w:val="002A62D1"/>
    <w:rsid w:val="002A6C2E"/>
    <w:rsid w:val="002B2C26"/>
    <w:rsid w:val="002B39AD"/>
    <w:rsid w:val="002B455B"/>
    <w:rsid w:val="002B50CC"/>
    <w:rsid w:val="002C0E48"/>
    <w:rsid w:val="002C1B4F"/>
    <w:rsid w:val="002C1C40"/>
    <w:rsid w:val="002C20A7"/>
    <w:rsid w:val="002C44EA"/>
    <w:rsid w:val="002C527E"/>
    <w:rsid w:val="002C6079"/>
    <w:rsid w:val="002C77D4"/>
    <w:rsid w:val="002D1544"/>
    <w:rsid w:val="002D2225"/>
    <w:rsid w:val="002D5B25"/>
    <w:rsid w:val="002D6319"/>
    <w:rsid w:val="002D6607"/>
    <w:rsid w:val="002D6654"/>
    <w:rsid w:val="002E10AF"/>
    <w:rsid w:val="002E1B0D"/>
    <w:rsid w:val="002E2172"/>
    <w:rsid w:val="002E41CB"/>
    <w:rsid w:val="002E4DFB"/>
    <w:rsid w:val="002E5280"/>
    <w:rsid w:val="002E6951"/>
    <w:rsid w:val="002E6BF4"/>
    <w:rsid w:val="002E72CC"/>
    <w:rsid w:val="002E7BCB"/>
    <w:rsid w:val="002F0043"/>
    <w:rsid w:val="002F06E5"/>
    <w:rsid w:val="002F187A"/>
    <w:rsid w:val="002F1B7E"/>
    <w:rsid w:val="002F263E"/>
    <w:rsid w:val="002F2E45"/>
    <w:rsid w:val="002F3BC4"/>
    <w:rsid w:val="002F535B"/>
    <w:rsid w:val="002F6B89"/>
    <w:rsid w:val="002F773C"/>
    <w:rsid w:val="00300AF5"/>
    <w:rsid w:val="00302151"/>
    <w:rsid w:val="00303854"/>
    <w:rsid w:val="00305CB6"/>
    <w:rsid w:val="00310518"/>
    <w:rsid w:val="00310E0D"/>
    <w:rsid w:val="0031119B"/>
    <w:rsid w:val="00312049"/>
    <w:rsid w:val="0031288E"/>
    <w:rsid w:val="0031446B"/>
    <w:rsid w:val="003167ED"/>
    <w:rsid w:val="00317468"/>
    <w:rsid w:val="00317F37"/>
    <w:rsid w:val="00321406"/>
    <w:rsid w:val="003230F2"/>
    <w:rsid w:val="0032472F"/>
    <w:rsid w:val="003264E6"/>
    <w:rsid w:val="0032739F"/>
    <w:rsid w:val="00330A81"/>
    <w:rsid w:val="00330D50"/>
    <w:rsid w:val="00332B6B"/>
    <w:rsid w:val="00333AB6"/>
    <w:rsid w:val="003345D6"/>
    <w:rsid w:val="00336B1E"/>
    <w:rsid w:val="00337925"/>
    <w:rsid w:val="003403DE"/>
    <w:rsid w:val="00340A8C"/>
    <w:rsid w:val="00340BD5"/>
    <w:rsid w:val="003417D0"/>
    <w:rsid w:val="00342BC3"/>
    <w:rsid w:val="003437B8"/>
    <w:rsid w:val="003449B6"/>
    <w:rsid w:val="00345D37"/>
    <w:rsid w:val="00345DC8"/>
    <w:rsid w:val="0034618C"/>
    <w:rsid w:val="00346B96"/>
    <w:rsid w:val="00350B00"/>
    <w:rsid w:val="003511E2"/>
    <w:rsid w:val="00351FA6"/>
    <w:rsid w:val="00352406"/>
    <w:rsid w:val="00353C97"/>
    <w:rsid w:val="003568AF"/>
    <w:rsid w:val="0035722A"/>
    <w:rsid w:val="00360B06"/>
    <w:rsid w:val="00361B9A"/>
    <w:rsid w:val="00361ED9"/>
    <w:rsid w:val="003648A2"/>
    <w:rsid w:val="00364E0F"/>
    <w:rsid w:val="0036506C"/>
    <w:rsid w:val="00365ACA"/>
    <w:rsid w:val="00370159"/>
    <w:rsid w:val="00370211"/>
    <w:rsid w:val="00371088"/>
    <w:rsid w:val="00371F51"/>
    <w:rsid w:val="003722F1"/>
    <w:rsid w:val="0037256E"/>
    <w:rsid w:val="003732E9"/>
    <w:rsid w:val="00374D2B"/>
    <w:rsid w:val="00376DBD"/>
    <w:rsid w:val="0037768F"/>
    <w:rsid w:val="00381382"/>
    <w:rsid w:val="00382E86"/>
    <w:rsid w:val="00383E8E"/>
    <w:rsid w:val="00384781"/>
    <w:rsid w:val="00384997"/>
    <w:rsid w:val="00385CCD"/>
    <w:rsid w:val="0038604D"/>
    <w:rsid w:val="003875F0"/>
    <w:rsid w:val="00387E16"/>
    <w:rsid w:val="00390329"/>
    <w:rsid w:val="00390B2A"/>
    <w:rsid w:val="003912ED"/>
    <w:rsid w:val="0039196A"/>
    <w:rsid w:val="003925E2"/>
    <w:rsid w:val="00393C9D"/>
    <w:rsid w:val="00394E57"/>
    <w:rsid w:val="00396143"/>
    <w:rsid w:val="00397836"/>
    <w:rsid w:val="003978D3"/>
    <w:rsid w:val="003A0A7B"/>
    <w:rsid w:val="003A3195"/>
    <w:rsid w:val="003A344C"/>
    <w:rsid w:val="003A3F70"/>
    <w:rsid w:val="003A4004"/>
    <w:rsid w:val="003A4059"/>
    <w:rsid w:val="003A4950"/>
    <w:rsid w:val="003A65E2"/>
    <w:rsid w:val="003A7262"/>
    <w:rsid w:val="003B09DB"/>
    <w:rsid w:val="003B1EC5"/>
    <w:rsid w:val="003B324E"/>
    <w:rsid w:val="003B3754"/>
    <w:rsid w:val="003B37F8"/>
    <w:rsid w:val="003B40FE"/>
    <w:rsid w:val="003B53A8"/>
    <w:rsid w:val="003B5B8A"/>
    <w:rsid w:val="003B6B03"/>
    <w:rsid w:val="003B7017"/>
    <w:rsid w:val="003B7A97"/>
    <w:rsid w:val="003C0019"/>
    <w:rsid w:val="003C04B1"/>
    <w:rsid w:val="003C1803"/>
    <w:rsid w:val="003C2314"/>
    <w:rsid w:val="003C26B5"/>
    <w:rsid w:val="003C2F89"/>
    <w:rsid w:val="003C3631"/>
    <w:rsid w:val="003C59EC"/>
    <w:rsid w:val="003C7A43"/>
    <w:rsid w:val="003D2AE3"/>
    <w:rsid w:val="003D3756"/>
    <w:rsid w:val="003D43ED"/>
    <w:rsid w:val="003D7D0D"/>
    <w:rsid w:val="003E0459"/>
    <w:rsid w:val="003E39A3"/>
    <w:rsid w:val="003E4EC2"/>
    <w:rsid w:val="003E57B0"/>
    <w:rsid w:val="003E6097"/>
    <w:rsid w:val="003E636B"/>
    <w:rsid w:val="003E63B7"/>
    <w:rsid w:val="003F0227"/>
    <w:rsid w:val="003F0601"/>
    <w:rsid w:val="003F15ED"/>
    <w:rsid w:val="003F1DF5"/>
    <w:rsid w:val="003F2205"/>
    <w:rsid w:val="003F28FE"/>
    <w:rsid w:val="003F3FA6"/>
    <w:rsid w:val="003F4477"/>
    <w:rsid w:val="003F4CE6"/>
    <w:rsid w:val="003F5890"/>
    <w:rsid w:val="00400FC4"/>
    <w:rsid w:val="004015F1"/>
    <w:rsid w:val="00401F24"/>
    <w:rsid w:val="0040279E"/>
    <w:rsid w:val="004027B8"/>
    <w:rsid w:val="00402CA8"/>
    <w:rsid w:val="00402CE3"/>
    <w:rsid w:val="004044CC"/>
    <w:rsid w:val="00405A68"/>
    <w:rsid w:val="00407A77"/>
    <w:rsid w:val="00410819"/>
    <w:rsid w:val="00410CC7"/>
    <w:rsid w:val="004116ED"/>
    <w:rsid w:val="0041261D"/>
    <w:rsid w:val="0041536C"/>
    <w:rsid w:val="004168F1"/>
    <w:rsid w:val="00421486"/>
    <w:rsid w:val="00421FE0"/>
    <w:rsid w:val="00422858"/>
    <w:rsid w:val="0043096F"/>
    <w:rsid w:val="00432C70"/>
    <w:rsid w:val="00433782"/>
    <w:rsid w:val="00436337"/>
    <w:rsid w:val="004406B5"/>
    <w:rsid w:val="004411DE"/>
    <w:rsid w:val="00441708"/>
    <w:rsid w:val="0044348F"/>
    <w:rsid w:val="00445B87"/>
    <w:rsid w:val="004460E9"/>
    <w:rsid w:val="00447B65"/>
    <w:rsid w:val="00450DAA"/>
    <w:rsid w:val="00453BD1"/>
    <w:rsid w:val="00455533"/>
    <w:rsid w:val="004561D1"/>
    <w:rsid w:val="0045644C"/>
    <w:rsid w:val="00457C4A"/>
    <w:rsid w:val="00460DDE"/>
    <w:rsid w:val="00462434"/>
    <w:rsid w:val="00462AF7"/>
    <w:rsid w:val="004634F7"/>
    <w:rsid w:val="004637C0"/>
    <w:rsid w:val="00463F53"/>
    <w:rsid w:val="00464B87"/>
    <w:rsid w:val="004654A5"/>
    <w:rsid w:val="00465B55"/>
    <w:rsid w:val="0046606E"/>
    <w:rsid w:val="00466220"/>
    <w:rsid w:val="00467ABB"/>
    <w:rsid w:val="0047015F"/>
    <w:rsid w:val="00474E06"/>
    <w:rsid w:val="00475339"/>
    <w:rsid w:val="00476232"/>
    <w:rsid w:val="0047678C"/>
    <w:rsid w:val="004819FB"/>
    <w:rsid w:val="00483728"/>
    <w:rsid w:val="004855E7"/>
    <w:rsid w:val="0048690F"/>
    <w:rsid w:val="0049031B"/>
    <w:rsid w:val="004909B8"/>
    <w:rsid w:val="00490B93"/>
    <w:rsid w:val="00490CE7"/>
    <w:rsid w:val="004910DE"/>
    <w:rsid w:val="0049336E"/>
    <w:rsid w:val="00493646"/>
    <w:rsid w:val="00493EEF"/>
    <w:rsid w:val="00495AA1"/>
    <w:rsid w:val="004970D3"/>
    <w:rsid w:val="004977CD"/>
    <w:rsid w:val="004A15A8"/>
    <w:rsid w:val="004A2A1F"/>
    <w:rsid w:val="004A31BF"/>
    <w:rsid w:val="004A324C"/>
    <w:rsid w:val="004A339A"/>
    <w:rsid w:val="004A401B"/>
    <w:rsid w:val="004A694F"/>
    <w:rsid w:val="004A7E6C"/>
    <w:rsid w:val="004A7F42"/>
    <w:rsid w:val="004B12E6"/>
    <w:rsid w:val="004B29B9"/>
    <w:rsid w:val="004B2CCC"/>
    <w:rsid w:val="004B5728"/>
    <w:rsid w:val="004B7AFB"/>
    <w:rsid w:val="004C073A"/>
    <w:rsid w:val="004C0777"/>
    <w:rsid w:val="004C4F35"/>
    <w:rsid w:val="004C6E6A"/>
    <w:rsid w:val="004C6F77"/>
    <w:rsid w:val="004C7207"/>
    <w:rsid w:val="004D0484"/>
    <w:rsid w:val="004D0897"/>
    <w:rsid w:val="004D15C9"/>
    <w:rsid w:val="004D3697"/>
    <w:rsid w:val="004D4149"/>
    <w:rsid w:val="004D47E7"/>
    <w:rsid w:val="004D5602"/>
    <w:rsid w:val="004D61A8"/>
    <w:rsid w:val="004D61BE"/>
    <w:rsid w:val="004D6ACE"/>
    <w:rsid w:val="004D717E"/>
    <w:rsid w:val="004E0405"/>
    <w:rsid w:val="004E0F1C"/>
    <w:rsid w:val="004E22D7"/>
    <w:rsid w:val="004E2C8B"/>
    <w:rsid w:val="004E2F4A"/>
    <w:rsid w:val="004E48CA"/>
    <w:rsid w:val="004E53DE"/>
    <w:rsid w:val="004E6740"/>
    <w:rsid w:val="004E744D"/>
    <w:rsid w:val="004F39F5"/>
    <w:rsid w:val="004F43F8"/>
    <w:rsid w:val="004F4677"/>
    <w:rsid w:val="004F7781"/>
    <w:rsid w:val="00500D56"/>
    <w:rsid w:val="00501BFB"/>
    <w:rsid w:val="00501E5B"/>
    <w:rsid w:val="005054CB"/>
    <w:rsid w:val="0050625F"/>
    <w:rsid w:val="00506869"/>
    <w:rsid w:val="00507151"/>
    <w:rsid w:val="00510566"/>
    <w:rsid w:val="00511128"/>
    <w:rsid w:val="00511B25"/>
    <w:rsid w:val="00511C20"/>
    <w:rsid w:val="00513532"/>
    <w:rsid w:val="005142AD"/>
    <w:rsid w:val="0051629E"/>
    <w:rsid w:val="00516F65"/>
    <w:rsid w:val="00517AF0"/>
    <w:rsid w:val="00520813"/>
    <w:rsid w:val="00520D64"/>
    <w:rsid w:val="00521E54"/>
    <w:rsid w:val="005243E3"/>
    <w:rsid w:val="0052540B"/>
    <w:rsid w:val="005263F3"/>
    <w:rsid w:val="005300E5"/>
    <w:rsid w:val="00531B0F"/>
    <w:rsid w:val="00537310"/>
    <w:rsid w:val="005376F6"/>
    <w:rsid w:val="00537B5D"/>
    <w:rsid w:val="00541E21"/>
    <w:rsid w:val="00542013"/>
    <w:rsid w:val="00542292"/>
    <w:rsid w:val="00542622"/>
    <w:rsid w:val="00542B97"/>
    <w:rsid w:val="00545353"/>
    <w:rsid w:val="005471EF"/>
    <w:rsid w:val="005478FD"/>
    <w:rsid w:val="00551693"/>
    <w:rsid w:val="00551A49"/>
    <w:rsid w:val="00553E6A"/>
    <w:rsid w:val="005541B1"/>
    <w:rsid w:val="00554886"/>
    <w:rsid w:val="00554E37"/>
    <w:rsid w:val="00554EAE"/>
    <w:rsid w:val="00556170"/>
    <w:rsid w:val="00556395"/>
    <w:rsid w:val="005568B1"/>
    <w:rsid w:val="00556A78"/>
    <w:rsid w:val="00557868"/>
    <w:rsid w:val="005605F7"/>
    <w:rsid w:val="005608FF"/>
    <w:rsid w:val="00561609"/>
    <w:rsid w:val="0056217B"/>
    <w:rsid w:val="00565F55"/>
    <w:rsid w:val="00567FCC"/>
    <w:rsid w:val="0057087A"/>
    <w:rsid w:val="00570A96"/>
    <w:rsid w:val="00570FFD"/>
    <w:rsid w:val="00571D90"/>
    <w:rsid w:val="0057337E"/>
    <w:rsid w:val="0057394D"/>
    <w:rsid w:val="00573C67"/>
    <w:rsid w:val="00574297"/>
    <w:rsid w:val="005767C8"/>
    <w:rsid w:val="00577908"/>
    <w:rsid w:val="00577F15"/>
    <w:rsid w:val="00580EF2"/>
    <w:rsid w:val="005818F6"/>
    <w:rsid w:val="005843B8"/>
    <w:rsid w:val="0058657D"/>
    <w:rsid w:val="005866E6"/>
    <w:rsid w:val="005870B5"/>
    <w:rsid w:val="0059021A"/>
    <w:rsid w:val="005904D2"/>
    <w:rsid w:val="00590797"/>
    <w:rsid w:val="0059118B"/>
    <w:rsid w:val="00591633"/>
    <w:rsid w:val="00592099"/>
    <w:rsid w:val="005922B4"/>
    <w:rsid w:val="00592662"/>
    <w:rsid w:val="00592D47"/>
    <w:rsid w:val="00594DB9"/>
    <w:rsid w:val="005A0492"/>
    <w:rsid w:val="005A09D2"/>
    <w:rsid w:val="005A1E9F"/>
    <w:rsid w:val="005A21FC"/>
    <w:rsid w:val="005A25C6"/>
    <w:rsid w:val="005A64D2"/>
    <w:rsid w:val="005A67C6"/>
    <w:rsid w:val="005A69D3"/>
    <w:rsid w:val="005A79CF"/>
    <w:rsid w:val="005B0CB4"/>
    <w:rsid w:val="005B1F43"/>
    <w:rsid w:val="005B41AC"/>
    <w:rsid w:val="005B6061"/>
    <w:rsid w:val="005B70CB"/>
    <w:rsid w:val="005C0DAC"/>
    <w:rsid w:val="005C395A"/>
    <w:rsid w:val="005C58E1"/>
    <w:rsid w:val="005C6839"/>
    <w:rsid w:val="005C6939"/>
    <w:rsid w:val="005C7304"/>
    <w:rsid w:val="005D1BD7"/>
    <w:rsid w:val="005D43B2"/>
    <w:rsid w:val="005D6A22"/>
    <w:rsid w:val="005D7D1F"/>
    <w:rsid w:val="005D7F3E"/>
    <w:rsid w:val="005E03E8"/>
    <w:rsid w:val="005E16E7"/>
    <w:rsid w:val="005E2303"/>
    <w:rsid w:val="005E28C3"/>
    <w:rsid w:val="005E3C02"/>
    <w:rsid w:val="005E4A8A"/>
    <w:rsid w:val="005E517C"/>
    <w:rsid w:val="005E5767"/>
    <w:rsid w:val="005E7044"/>
    <w:rsid w:val="005E7127"/>
    <w:rsid w:val="005E7AB8"/>
    <w:rsid w:val="005F1516"/>
    <w:rsid w:val="005F223A"/>
    <w:rsid w:val="005F2A47"/>
    <w:rsid w:val="005F478C"/>
    <w:rsid w:val="005F4C3A"/>
    <w:rsid w:val="005F4CA8"/>
    <w:rsid w:val="005F4E9E"/>
    <w:rsid w:val="005F6436"/>
    <w:rsid w:val="005F6942"/>
    <w:rsid w:val="00602D19"/>
    <w:rsid w:val="0060303E"/>
    <w:rsid w:val="00603182"/>
    <w:rsid w:val="00604DA8"/>
    <w:rsid w:val="0060526B"/>
    <w:rsid w:val="006066EC"/>
    <w:rsid w:val="00607006"/>
    <w:rsid w:val="00610CE4"/>
    <w:rsid w:val="00610D5A"/>
    <w:rsid w:val="00611D50"/>
    <w:rsid w:val="00612233"/>
    <w:rsid w:val="00613391"/>
    <w:rsid w:val="006147A2"/>
    <w:rsid w:val="00615A35"/>
    <w:rsid w:val="006176DB"/>
    <w:rsid w:val="006232F2"/>
    <w:rsid w:val="00623587"/>
    <w:rsid w:val="00623EF2"/>
    <w:rsid w:val="006241EB"/>
    <w:rsid w:val="00624351"/>
    <w:rsid w:val="006243B6"/>
    <w:rsid w:val="00624431"/>
    <w:rsid w:val="00624EC9"/>
    <w:rsid w:val="00625B89"/>
    <w:rsid w:val="006269C3"/>
    <w:rsid w:val="00632012"/>
    <w:rsid w:val="00634467"/>
    <w:rsid w:val="006355BA"/>
    <w:rsid w:val="00636F5B"/>
    <w:rsid w:val="006406B3"/>
    <w:rsid w:val="0064098D"/>
    <w:rsid w:val="00642931"/>
    <w:rsid w:val="00643C3F"/>
    <w:rsid w:val="00644893"/>
    <w:rsid w:val="006451E3"/>
    <w:rsid w:val="00645742"/>
    <w:rsid w:val="00645DB0"/>
    <w:rsid w:val="0064775C"/>
    <w:rsid w:val="00652934"/>
    <w:rsid w:val="006563A0"/>
    <w:rsid w:val="00657EC2"/>
    <w:rsid w:val="00662D8E"/>
    <w:rsid w:val="00663760"/>
    <w:rsid w:val="00664C22"/>
    <w:rsid w:val="00665179"/>
    <w:rsid w:val="00665A1D"/>
    <w:rsid w:val="00667741"/>
    <w:rsid w:val="00670A2C"/>
    <w:rsid w:val="0067315B"/>
    <w:rsid w:val="00674827"/>
    <w:rsid w:val="00675D7D"/>
    <w:rsid w:val="00675ECD"/>
    <w:rsid w:val="006777D2"/>
    <w:rsid w:val="006817B7"/>
    <w:rsid w:val="006824BD"/>
    <w:rsid w:val="0068627C"/>
    <w:rsid w:val="00686EFC"/>
    <w:rsid w:val="006901B4"/>
    <w:rsid w:val="00691DD6"/>
    <w:rsid w:val="00693182"/>
    <w:rsid w:val="00695EA0"/>
    <w:rsid w:val="0069733F"/>
    <w:rsid w:val="006A2CA2"/>
    <w:rsid w:val="006A308C"/>
    <w:rsid w:val="006A461B"/>
    <w:rsid w:val="006A5542"/>
    <w:rsid w:val="006A59C1"/>
    <w:rsid w:val="006A5B8E"/>
    <w:rsid w:val="006A7728"/>
    <w:rsid w:val="006B0A0C"/>
    <w:rsid w:val="006B0FB6"/>
    <w:rsid w:val="006B1FE0"/>
    <w:rsid w:val="006B28D5"/>
    <w:rsid w:val="006B2C60"/>
    <w:rsid w:val="006B5D09"/>
    <w:rsid w:val="006B63E6"/>
    <w:rsid w:val="006B7158"/>
    <w:rsid w:val="006B7C37"/>
    <w:rsid w:val="006C07FF"/>
    <w:rsid w:val="006C0D69"/>
    <w:rsid w:val="006C2730"/>
    <w:rsid w:val="006C3356"/>
    <w:rsid w:val="006C37F0"/>
    <w:rsid w:val="006C51B1"/>
    <w:rsid w:val="006C6743"/>
    <w:rsid w:val="006C6BA0"/>
    <w:rsid w:val="006C72F0"/>
    <w:rsid w:val="006D0A2F"/>
    <w:rsid w:val="006D1C9B"/>
    <w:rsid w:val="006D215E"/>
    <w:rsid w:val="006D4F76"/>
    <w:rsid w:val="006D66CF"/>
    <w:rsid w:val="006D7178"/>
    <w:rsid w:val="006D7B1E"/>
    <w:rsid w:val="006E0774"/>
    <w:rsid w:val="006E0EDE"/>
    <w:rsid w:val="006E1188"/>
    <w:rsid w:val="006E1B7D"/>
    <w:rsid w:val="006E1D32"/>
    <w:rsid w:val="006E2EB0"/>
    <w:rsid w:val="006E31D4"/>
    <w:rsid w:val="006E4C9F"/>
    <w:rsid w:val="006E6C16"/>
    <w:rsid w:val="006E7A31"/>
    <w:rsid w:val="006E7B44"/>
    <w:rsid w:val="006E7BF6"/>
    <w:rsid w:val="006F13DC"/>
    <w:rsid w:val="006F13E0"/>
    <w:rsid w:val="006F1E9E"/>
    <w:rsid w:val="006F2EE5"/>
    <w:rsid w:val="006F32B0"/>
    <w:rsid w:val="006F3F07"/>
    <w:rsid w:val="006F43E1"/>
    <w:rsid w:val="006F4902"/>
    <w:rsid w:val="006F685B"/>
    <w:rsid w:val="00700F2A"/>
    <w:rsid w:val="0070151A"/>
    <w:rsid w:val="00701D20"/>
    <w:rsid w:val="00703E7F"/>
    <w:rsid w:val="007054B4"/>
    <w:rsid w:val="00705933"/>
    <w:rsid w:val="00705DBE"/>
    <w:rsid w:val="00711FCA"/>
    <w:rsid w:val="007120EE"/>
    <w:rsid w:val="00713E76"/>
    <w:rsid w:val="00714FD9"/>
    <w:rsid w:val="007157A5"/>
    <w:rsid w:val="00717857"/>
    <w:rsid w:val="007208B2"/>
    <w:rsid w:val="007212D6"/>
    <w:rsid w:val="007227F1"/>
    <w:rsid w:val="00722903"/>
    <w:rsid w:val="00723344"/>
    <w:rsid w:val="00723C5F"/>
    <w:rsid w:val="00724712"/>
    <w:rsid w:val="00726F2E"/>
    <w:rsid w:val="00731B95"/>
    <w:rsid w:val="00732190"/>
    <w:rsid w:val="007324E9"/>
    <w:rsid w:val="007342EE"/>
    <w:rsid w:val="00735BA7"/>
    <w:rsid w:val="007365A1"/>
    <w:rsid w:val="007405E5"/>
    <w:rsid w:val="0074082F"/>
    <w:rsid w:val="00741483"/>
    <w:rsid w:val="00741AD0"/>
    <w:rsid w:val="00741EDB"/>
    <w:rsid w:val="00743AC5"/>
    <w:rsid w:val="00745ADA"/>
    <w:rsid w:val="00746E51"/>
    <w:rsid w:val="00747A4E"/>
    <w:rsid w:val="00747FAB"/>
    <w:rsid w:val="00750589"/>
    <w:rsid w:val="007509C9"/>
    <w:rsid w:val="007520C1"/>
    <w:rsid w:val="00754185"/>
    <w:rsid w:val="007546ED"/>
    <w:rsid w:val="007557EE"/>
    <w:rsid w:val="007567A3"/>
    <w:rsid w:val="0075780B"/>
    <w:rsid w:val="00757BE0"/>
    <w:rsid w:val="00757FC4"/>
    <w:rsid w:val="007609EE"/>
    <w:rsid w:val="0076199D"/>
    <w:rsid w:val="00763A4B"/>
    <w:rsid w:val="00767414"/>
    <w:rsid w:val="00767DEC"/>
    <w:rsid w:val="00767FCE"/>
    <w:rsid w:val="007703B8"/>
    <w:rsid w:val="007705C1"/>
    <w:rsid w:val="00770F51"/>
    <w:rsid w:val="0077194C"/>
    <w:rsid w:val="00772934"/>
    <w:rsid w:val="00772C11"/>
    <w:rsid w:val="0077670D"/>
    <w:rsid w:val="007770DB"/>
    <w:rsid w:val="0077725C"/>
    <w:rsid w:val="00777AC6"/>
    <w:rsid w:val="007816F5"/>
    <w:rsid w:val="00781A61"/>
    <w:rsid w:val="00781B7B"/>
    <w:rsid w:val="00782E55"/>
    <w:rsid w:val="00783326"/>
    <w:rsid w:val="007834F4"/>
    <w:rsid w:val="00785973"/>
    <w:rsid w:val="00785DFE"/>
    <w:rsid w:val="00787546"/>
    <w:rsid w:val="0078780E"/>
    <w:rsid w:val="00787B0D"/>
    <w:rsid w:val="007910A8"/>
    <w:rsid w:val="0079203D"/>
    <w:rsid w:val="0079264D"/>
    <w:rsid w:val="00795C7D"/>
    <w:rsid w:val="00796AA7"/>
    <w:rsid w:val="007A0D2A"/>
    <w:rsid w:val="007A1857"/>
    <w:rsid w:val="007A2EF3"/>
    <w:rsid w:val="007A650D"/>
    <w:rsid w:val="007A7882"/>
    <w:rsid w:val="007A79C4"/>
    <w:rsid w:val="007A7D42"/>
    <w:rsid w:val="007B1876"/>
    <w:rsid w:val="007B5289"/>
    <w:rsid w:val="007B576B"/>
    <w:rsid w:val="007B5E85"/>
    <w:rsid w:val="007B695B"/>
    <w:rsid w:val="007B6B3D"/>
    <w:rsid w:val="007B6F28"/>
    <w:rsid w:val="007B70FD"/>
    <w:rsid w:val="007B746A"/>
    <w:rsid w:val="007C1172"/>
    <w:rsid w:val="007C1F31"/>
    <w:rsid w:val="007C2639"/>
    <w:rsid w:val="007C3CF7"/>
    <w:rsid w:val="007C4112"/>
    <w:rsid w:val="007C4371"/>
    <w:rsid w:val="007C4949"/>
    <w:rsid w:val="007C6A69"/>
    <w:rsid w:val="007C6E48"/>
    <w:rsid w:val="007C70A7"/>
    <w:rsid w:val="007D00F4"/>
    <w:rsid w:val="007D0112"/>
    <w:rsid w:val="007D0E47"/>
    <w:rsid w:val="007D10F1"/>
    <w:rsid w:val="007D13C0"/>
    <w:rsid w:val="007D498B"/>
    <w:rsid w:val="007D4F7D"/>
    <w:rsid w:val="007D56B1"/>
    <w:rsid w:val="007E00E0"/>
    <w:rsid w:val="007E0452"/>
    <w:rsid w:val="007E0F52"/>
    <w:rsid w:val="007E1B76"/>
    <w:rsid w:val="007E2372"/>
    <w:rsid w:val="007E3C27"/>
    <w:rsid w:val="007E3F19"/>
    <w:rsid w:val="007E4774"/>
    <w:rsid w:val="007E5B70"/>
    <w:rsid w:val="007E5C7B"/>
    <w:rsid w:val="007E5E3A"/>
    <w:rsid w:val="007E66EE"/>
    <w:rsid w:val="007E6960"/>
    <w:rsid w:val="007E7869"/>
    <w:rsid w:val="007F08DE"/>
    <w:rsid w:val="007F15BB"/>
    <w:rsid w:val="007F4BA2"/>
    <w:rsid w:val="007F52F6"/>
    <w:rsid w:val="007F608C"/>
    <w:rsid w:val="007F6246"/>
    <w:rsid w:val="007F6DA9"/>
    <w:rsid w:val="00801672"/>
    <w:rsid w:val="00802D09"/>
    <w:rsid w:val="00804E07"/>
    <w:rsid w:val="00805990"/>
    <w:rsid w:val="00805C2A"/>
    <w:rsid w:val="00806A1E"/>
    <w:rsid w:val="00806C56"/>
    <w:rsid w:val="0081130A"/>
    <w:rsid w:val="008113DB"/>
    <w:rsid w:val="00812033"/>
    <w:rsid w:val="00813E58"/>
    <w:rsid w:val="008160E7"/>
    <w:rsid w:val="00820FFC"/>
    <w:rsid w:val="0082108B"/>
    <w:rsid w:val="008221BF"/>
    <w:rsid w:val="00822668"/>
    <w:rsid w:val="00822D82"/>
    <w:rsid w:val="00822DB1"/>
    <w:rsid w:val="00824612"/>
    <w:rsid w:val="0082497B"/>
    <w:rsid w:val="00825179"/>
    <w:rsid w:val="00825225"/>
    <w:rsid w:val="00825EA6"/>
    <w:rsid w:val="00827AE5"/>
    <w:rsid w:val="0083008E"/>
    <w:rsid w:val="008305BE"/>
    <w:rsid w:val="008333B2"/>
    <w:rsid w:val="00834F6C"/>
    <w:rsid w:val="008354D3"/>
    <w:rsid w:val="00835C8F"/>
    <w:rsid w:val="00836145"/>
    <w:rsid w:val="00836FA2"/>
    <w:rsid w:val="0083769C"/>
    <w:rsid w:val="00837833"/>
    <w:rsid w:val="00837865"/>
    <w:rsid w:val="00840E75"/>
    <w:rsid w:val="00841CFE"/>
    <w:rsid w:val="00841EBA"/>
    <w:rsid w:val="00843A08"/>
    <w:rsid w:val="00845668"/>
    <w:rsid w:val="0084636E"/>
    <w:rsid w:val="00850677"/>
    <w:rsid w:val="0085544D"/>
    <w:rsid w:val="00855D84"/>
    <w:rsid w:val="00855E58"/>
    <w:rsid w:val="00856CA6"/>
    <w:rsid w:val="00860D16"/>
    <w:rsid w:val="00862504"/>
    <w:rsid w:val="00862D69"/>
    <w:rsid w:val="008640C9"/>
    <w:rsid w:val="00865B95"/>
    <w:rsid w:val="0086783E"/>
    <w:rsid w:val="008706FA"/>
    <w:rsid w:val="00870D0F"/>
    <w:rsid w:val="00872AE1"/>
    <w:rsid w:val="00872D3F"/>
    <w:rsid w:val="00872E0F"/>
    <w:rsid w:val="00873339"/>
    <w:rsid w:val="0087449B"/>
    <w:rsid w:val="00874FC7"/>
    <w:rsid w:val="008757C9"/>
    <w:rsid w:val="00877173"/>
    <w:rsid w:val="0088082F"/>
    <w:rsid w:val="008811F1"/>
    <w:rsid w:val="008819E6"/>
    <w:rsid w:val="00882FD0"/>
    <w:rsid w:val="008833B8"/>
    <w:rsid w:val="00883CAF"/>
    <w:rsid w:val="00883DD0"/>
    <w:rsid w:val="00884E1F"/>
    <w:rsid w:val="00885888"/>
    <w:rsid w:val="00886105"/>
    <w:rsid w:val="008912A1"/>
    <w:rsid w:val="00892CF2"/>
    <w:rsid w:val="008933AF"/>
    <w:rsid w:val="0089423D"/>
    <w:rsid w:val="00894628"/>
    <w:rsid w:val="00894BF9"/>
    <w:rsid w:val="00895572"/>
    <w:rsid w:val="008960D9"/>
    <w:rsid w:val="008967C9"/>
    <w:rsid w:val="00896D48"/>
    <w:rsid w:val="00896F68"/>
    <w:rsid w:val="008A0492"/>
    <w:rsid w:val="008A0945"/>
    <w:rsid w:val="008A16DC"/>
    <w:rsid w:val="008A44F3"/>
    <w:rsid w:val="008B071C"/>
    <w:rsid w:val="008B17E5"/>
    <w:rsid w:val="008B2DCF"/>
    <w:rsid w:val="008B4CED"/>
    <w:rsid w:val="008B502E"/>
    <w:rsid w:val="008B6144"/>
    <w:rsid w:val="008B733D"/>
    <w:rsid w:val="008B74F4"/>
    <w:rsid w:val="008B7BA3"/>
    <w:rsid w:val="008C1ECD"/>
    <w:rsid w:val="008C329A"/>
    <w:rsid w:val="008C3736"/>
    <w:rsid w:val="008C4668"/>
    <w:rsid w:val="008C5392"/>
    <w:rsid w:val="008C58DA"/>
    <w:rsid w:val="008C5A78"/>
    <w:rsid w:val="008C5AD3"/>
    <w:rsid w:val="008C7FA9"/>
    <w:rsid w:val="008D0460"/>
    <w:rsid w:val="008D1CB6"/>
    <w:rsid w:val="008D1CF8"/>
    <w:rsid w:val="008D1F0D"/>
    <w:rsid w:val="008D265C"/>
    <w:rsid w:val="008D3562"/>
    <w:rsid w:val="008D3C42"/>
    <w:rsid w:val="008D5F97"/>
    <w:rsid w:val="008D7106"/>
    <w:rsid w:val="008D76F0"/>
    <w:rsid w:val="008D7C18"/>
    <w:rsid w:val="008D7D70"/>
    <w:rsid w:val="008E00D3"/>
    <w:rsid w:val="008E02F6"/>
    <w:rsid w:val="008E0388"/>
    <w:rsid w:val="008E171C"/>
    <w:rsid w:val="008E1DB6"/>
    <w:rsid w:val="008E4DFB"/>
    <w:rsid w:val="008E5398"/>
    <w:rsid w:val="008E5800"/>
    <w:rsid w:val="008E66CB"/>
    <w:rsid w:val="008E6727"/>
    <w:rsid w:val="008E691C"/>
    <w:rsid w:val="008E6EEC"/>
    <w:rsid w:val="008E73B9"/>
    <w:rsid w:val="008F11AE"/>
    <w:rsid w:val="008F1903"/>
    <w:rsid w:val="008F43C8"/>
    <w:rsid w:val="008F4665"/>
    <w:rsid w:val="008F5CC2"/>
    <w:rsid w:val="008F69E5"/>
    <w:rsid w:val="00900001"/>
    <w:rsid w:val="0090194C"/>
    <w:rsid w:val="009019D7"/>
    <w:rsid w:val="009019F9"/>
    <w:rsid w:val="009022A1"/>
    <w:rsid w:val="00906C8B"/>
    <w:rsid w:val="009071EC"/>
    <w:rsid w:val="009072EB"/>
    <w:rsid w:val="00907961"/>
    <w:rsid w:val="009118A4"/>
    <w:rsid w:val="00911B16"/>
    <w:rsid w:val="00912D31"/>
    <w:rsid w:val="0091382F"/>
    <w:rsid w:val="00913EE3"/>
    <w:rsid w:val="00915D58"/>
    <w:rsid w:val="009200DF"/>
    <w:rsid w:val="009220E3"/>
    <w:rsid w:val="00922EDA"/>
    <w:rsid w:val="009236CF"/>
    <w:rsid w:val="0092404E"/>
    <w:rsid w:val="00924159"/>
    <w:rsid w:val="009251B2"/>
    <w:rsid w:val="009260E5"/>
    <w:rsid w:val="0092643E"/>
    <w:rsid w:val="009274E9"/>
    <w:rsid w:val="009315E4"/>
    <w:rsid w:val="00934320"/>
    <w:rsid w:val="00935709"/>
    <w:rsid w:val="00935F06"/>
    <w:rsid w:val="0093624F"/>
    <w:rsid w:val="0093654F"/>
    <w:rsid w:val="0093730F"/>
    <w:rsid w:val="00937DED"/>
    <w:rsid w:val="009436DD"/>
    <w:rsid w:val="00943BD1"/>
    <w:rsid w:val="00943D8D"/>
    <w:rsid w:val="00944EC3"/>
    <w:rsid w:val="00945092"/>
    <w:rsid w:val="009454BB"/>
    <w:rsid w:val="00945D08"/>
    <w:rsid w:val="00947F9B"/>
    <w:rsid w:val="009509E0"/>
    <w:rsid w:val="00950CC1"/>
    <w:rsid w:val="009510EA"/>
    <w:rsid w:val="009518C0"/>
    <w:rsid w:val="0095269E"/>
    <w:rsid w:val="0095377B"/>
    <w:rsid w:val="00954F52"/>
    <w:rsid w:val="00957912"/>
    <w:rsid w:val="00961401"/>
    <w:rsid w:val="009622FF"/>
    <w:rsid w:val="009629D6"/>
    <w:rsid w:val="009654EB"/>
    <w:rsid w:val="009658C3"/>
    <w:rsid w:val="00965ED5"/>
    <w:rsid w:val="00970AAB"/>
    <w:rsid w:val="00973757"/>
    <w:rsid w:val="00974A40"/>
    <w:rsid w:val="0097589B"/>
    <w:rsid w:val="00976396"/>
    <w:rsid w:val="00976543"/>
    <w:rsid w:val="009805E4"/>
    <w:rsid w:val="00982A3B"/>
    <w:rsid w:val="0098383C"/>
    <w:rsid w:val="009843A7"/>
    <w:rsid w:val="009852AB"/>
    <w:rsid w:val="0098572C"/>
    <w:rsid w:val="009858A3"/>
    <w:rsid w:val="0098590D"/>
    <w:rsid w:val="00986518"/>
    <w:rsid w:val="0099012E"/>
    <w:rsid w:val="009905B7"/>
    <w:rsid w:val="00991624"/>
    <w:rsid w:val="009919CA"/>
    <w:rsid w:val="00993005"/>
    <w:rsid w:val="0099308D"/>
    <w:rsid w:val="009943B6"/>
    <w:rsid w:val="00995E55"/>
    <w:rsid w:val="00996812"/>
    <w:rsid w:val="0099704C"/>
    <w:rsid w:val="0099745C"/>
    <w:rsid w:val="009A0E67"/>
    <w:rsid w:val="009A1219"/>
    <w:rsid w:val="009A25AF"/>
    <w:rsid w:val="009A3E57"/>
    <w:rsid w:val="009A557C"/>
    <w:rsid w:val="009A74A0"/>
    <w:rsid w:val="009A75E8"/>
    <w:rsid w:val="009A7B83"/>
    <w:rsid w:val="009B0EEA"/>
    <w:rsid w:val="009B0FBF"/>
    <w:rsid w:val="009B33D7"/>
    <w:rsid w:val="009B3696"/>
    <w:rsid w:val="009B3C27"/>
    <w:rsid w:val="009B45FA"/>
    <w:rsid w:val="009B483F"/>
    <w:rsid w:val="009B48A2"/>
    <w:rsid w:val="009B502A"/>
    <w:rsid w:val="009B655F"/>
    <w:rsid w:val="009B6A3A"/>
    <w:rsid w:val="009C2ECC"/>
    <w:rsid w:val="009C3865"/>
    <w:rsid w:val="009C4B67"/>
    <w:rsid w:val="009C4F9F"/>
    <w:rsid w:val="009C7503"/>
    <w:rsid w:val="009C7E82"/>
    <w:rsid w:val="009D0659"/>
    <w:rsid w:val="009D1DE7"/>
    <w:rsid w:val="009D4598"/>
    <w:rsid w:val="009D4E08"/>
    <w:rsid w:val="009D6A1A"/>
    <w:rsid w:val="009D6FBB"/>
    <w:rsid w:val="009E1088"/>
    <w:rsid w:val="009E349A"/>
    <w:rsid w:val="009E37F7"/>
    <w:rsid w:val="009E3DBE"/>
    <w:rsid w:val="009E519A"/>
    <w:rsid w:val="009E524F"/>
    <w:rsid w:val="009E5D12"/>
    <w:rsid w:val="009E7640"/>
    <w:rsid w:val="009F335D"/>
    <w:rsid w:val="009F3749"/>
    <w:rsid w:val="009F4377"/>
    <w:rsid w:val="009F4422"/>
    <w:rsid w:val="009F4C5D"/>
    <w:rsid w:val="009F505E"/>
    <w:rsid w:val="009F6F22"/>
    <w:rsid w:val="00A007AE"/>
    <w:rsid w:val="00A00D66"/>
    <w:rsid w:val="00A00EE4"/>
    <w:rsid w:val="00A01797"/>
    <w:rsid w:val="00A019E6"/>
    <w:rsid w:val="00A0584C"/>
    <w:rsid w:val="00A05880"/>
    <w:rsid w:val="00A06663"/>
    <w:rsid w:val="00A10682"/>
    <w:rsid w:val="00A10EA8"/>
    <w:rsid w:val="00A11945"/>
    <w:rsid w:val="00A123B9"/>
    <w:rsid w:val="00A12EFA"/>
    <w:rsid w:val="00A13AD4"/>
    <w:rsid w:val="00A13CC1"/>
    <w:rsid w:val="00A1544E"/>
    <w:rsid w:val="00A1601A"/>
    <w:rsid w:val="00A209A4"/>
    <w:rsid w:val="00A20CA0"/>
    <w:rsid w:val="00A21241"/>
    <w:rsid w:val="00A21FB3"/>
    <w:rsid w:val="00A23488"/>
    <w:rsid w:val="00A23CFD"/>
    <w:rsid w:val="00A25581"/>
    <w:rsid w:val="00A25B2F"/>
    <w:rsid w:val="00A2695A"/>
    <w:rsid w:val="00A271E6"/>
    <w:rsid w:val="00A31642"/>
    <w:rsid w:val="00A325B2"/>
    <w:rsid w:val="00A343C2"/>
    <w:rsid w:val="00A35A25"/>
    <w:rsid w:val="00A365CD"/>
    <w:rsid w:val="00A36A40"/>
    <w:rsid w:val="00A37745"/>
    <w:rsid w:val="00A4064B"/>
    <w:rsid w:val="00A43F78"/>
    <w:rsid w:val="00A447E9"/>
    <w:rsid w:val="00A44B5C"/>
    <w:rsid w:val="00A456A7"/>
    <w:rsid w:val="00A4693D"/>
    <w:rsid w:val="00A50A83"/>
    <w:rsid w:val="00A50E60"/>
    <w:rsid w:val="00A510D8"/>
    <w:rsid w:val="00A51A40"/>
    <w:rsid w:val="00A5249F"/>
    <w:rsid w:val="00A52B60"/>
    <w:rsid w:val="00A54128"/>
    <w:rsid w:val="00A57DC3"/>
    <w:rsid w:val="00A60512"/>
    <w:rsid w:val="00A62610"/>
    <w:rsid w:val="00A62733"/>
    <w:rsid w:val="00A62A99"/>
    <w:rsid w:val="00A6325A"/>
    <w:rsid w:val="00A64733"/>
    <w:rsid w:val="00A64C7F"/>
    <w:rsid w:val="00A6681A"/>
    <w:rsid w:val="00A6750F"/>
    <w:rsid w:val="00A67C53"/>
    <w:rsid w:val="00A67CBD"/>
    <w:rsid w:val="00A709FC"/>
    <w:rsid w:val="00A70F88"/>
    <w:rsid w:val="00A71029"/>
    <w:rsid w:val="00A720D3"/>
    <w:rsid w:val="00A72156"/>
    <w:rsid w:val="00A724E2"/>
    <w:rsid w:val="00A738FB"/>
    <w:rsid w:val="00A7573E"/>
    <w:rsid w:val="00A75785"/>
    <w:rsid w:val="00A77460"/>
    <w:rsid w:val="00A77B12"/>
    <w:rsid w:val="00A80701"/>
    <w:rsid w:val="00A80746"/>
    <w:rsid w:val="00A8127C"/>
    <w:rsid w:val="00A816AD"/>
    <w:rsid w:val="00A82052"/>
    <w:rsid w:val="00A87455"/>
    <w:rsid w:val="00A902F4"/>
    <w:rsid w:val="00A90868"/>
    <w:rsid w:val="00A910D0"/>
    <w:rsid w:val="00A91D08"/>
    <w:rsid w:val="00A91F06"/>
    <w:rsid w:val="00A92405"/>
    <w:rsid w:val="00A93065"/>
    <w:rsid w:val="00A94105"/>
    <w:rsid w:val="00A95158"/>
    <w:rsid w:val="00A9560A"/>
    <w:rsid w:val="00A97622"/>
    <w:rsid w:val="00AA023B"/>
    <w:rsid w:val="00AA0484"/>
    <w:rsid w:val="00AA0BC3"/>
    <w:rsid w:val="00AA3B48"/>
    <w:rsid w:val="00AA3E1A"/>
    <w:rsid w:val="00AA400B"/>
    <w:rsid w:val="00AA4360"/>
    <w:rsid w:val="00AA5C54"/>
    <w:rsid w:val="00AA7544"/>
    <w:rsid w:val="00AA7E3F"/>
    <w:rsid w:val="00AB1455"/>
    <w:rsid w:val="00AB1DD4"/>
    <w:rsid w:val="00AB3784"/>
    <w:rsid w:val="00AB6022"/>
    <w:rsid w:val="00AC052D"/>
    <w:rsid w:val="00AC1997"/>
    <w:rsid w:val="00AC4D61"/>
    <w:rsid w:val="00AC53DC"/>
    <w:rsid w:val="00AC5ED1"/>
    <w:rsid w:val="00AC6AEC"/>
    <w:rsid w:val="00AD13E0"/>
    <w:rsid w:val="00AD1EDC"/>
    <w:rsid w:val="00AD21C2"/>
    <w:rsid w:val="00AD22D6"/>
    <w:rsid w:val="00AD36ED"/>
    <w:rsid w:val="00AD4DF3"/>
    <w:rsid w:val="00AD533A"/>
    <w:rsid w:val="00AD5474"/>
    <w:rsid w:val="00AD5963"/>
    <w:rsid w:val="00AD629A"/>
    <w:rsid w:val="00AD6B52"/>
    <w:rsid w:val="00AD6FFF"/>
    <w:rsid w:val="00AD7D70"/>
    <w:rsid w:val="00AE1259"/>
    <w:rsid w:val="00AE1622"/>
    <w:rsid w:val="00AE2205"/>
    <w:rsid w:val="00AE38F7"/>
    <w:rsid w:val="00AE3AC8"/>
    <w:rsid w:val="00AE3E63"/>
    <w:rsid w:val="00AE42AB"/>
    <w:rsid w:val="00AE4306"/>
    <w:rsid w:val="00AE4D10"/>
    <w:rsid w:val="00AE6019"/>
    <w:rsid w:val="00AE6158"/>
    <w:rsid w:val="00AF0947"/>
    <w:rsid w:val="00AF1527"/>
    <w:rsid w:val="00AF1823"/>
    <w:rsid w:val="00AF2881"/>
    <w:rsid w:val="00AF33A5"/>
    <w:rsid w:val="00AF344F"/>
    <w:rsid w:val="00AF42FE"/>
    <w:rsid w:val="00AF573C"/>
    <w:rsid w:val="00AF7E43"/>
    <w:rsid w:val="00B00DA3"/>
    <w:rsid w:val="00B00E4B"/>
    <w:rsid w:val="00B018C7"/>
    <w:rsid w:val="00B02E54"/>
    <w:rsid w:val="00B036CF"/>
    <w:rsid w:val="00B0403F"/>
    <w:rsid w:val="00B04F1E"/>
    <w:rsid w:val="00B053FE"/>
    <w:rsid w:val="00B054AC"/>
    <w:rsid w:val="00B068D2"/>
    <w:rsid w:val="00B06994"/>
    <w:rsid w:val="00B0772A"/>
    <w:rsid w:val="00B12433"/>
    <w:rsid w:val="00B12B82"/>
    <w:rsid w:val="00B13EFE"/>
    <w:rsid w:val="00B14030"/>
    <w:rsid w:val="00B16110"/>
    <w:rsid w:val="00B173CD"/>
    <w:rsid w:val="00B174CA"/>
    <w:rsid w:val="00B17624"/>
    <w:rsid w:val="00B17992"/>
    <w:rsid w:val="00B179B2"/>
    <w:rsid w:val="00B21DEC"/>
    <w:rsid w:val="00B22948"/>
    <w:rsid w:val="00B244A3"/>
    <w:rsid w:val="00B24E49"/>
    <w:rsid w:val="00B267C5"/>
    <w:rsid w:val="00B26898"/>
    <w:rsid w:val="00B270CE"/>
    <w:rsid w:val="00B2718A"/>
    <w:rsid w:val="00B27754"/>
    <w:rsid w:val="00B27A34"/>
    <w:rsid w:val="00B32585"/>
    <w:rsid w:val="00B3313C"/>
    <w:rsid w:val="00B33B90"/>
    <w:rsid w:val="00B35355"/>
    <w:rsid w:val="00B353DB"/>
    <w:rsid w:val="00B35991"/>
    <w:rsid w:val="00B37786"/>
    <w:rsid w:val="00B402A3"/>
    <w:rsid w:val="00B42BDE"/>
    <w:rsid w:val="00B43E9B"/>
    <w:rsid w:val="00B45535"/>
    <w:rsid w:val="00B45865"/>
    <w:rsid w:val="00B45BB4"/>
    <w:rsid w:val="00B4620E"/>
    <w:rsid w:val="00B46B05"/>
    <w:rsid w:val="00B4765F"/>
    <w:rsid w:val="00B47E09"/>
    <w:rsid w:val="00B47FC5"/>
    <w:rsid w:val="00B501E4"/>
    <w:rsid w:val="00B503DB"/>
    <w:rsid w:val="00B50A41"/>
    <w:rsid w:val="00B51306"/>
    <w:rsid w:val="00B5213A"/>
    <w:rsid w:val="00B530DB"/>
    <w:rsid w:val="00B53E73"/>
    <w:rsid w:val="00B55906"/>
    <w:rsid w:val="00B55E4A"/>
    <w:rsid w:val="00B563BB"/>
    <w:rsid w:val="00B56B2F"/>
    <w:rsid w:val="00B62503"/>
    <w:rsid w:val="00B64F46"/>
    <w:rsid w:val="00B65247"/>
    <w:rsid w:val="00B65661"/>
    <w:rsid w:val="00B674A1"/>
    <w:rsid w:val="00B7055E"/>
    <w:rsid w:val="00B712BD"/>
    <w:rsid w:val="00B73AA2"/>
    <w:rsid w:val="00B80686"/>
    <w:rsid w:val="00B80829"/>
    <w:rsid w:val="00B81EB9"/>
    <w:rsid w:val="00B82970"/>
    <w:rsid w:val="00B82E55"/>
    <w:rsid w:val="00B8343E"/>
    <w:rsid w:val="00B8494E"/>
    <w:rsid w:val="00B85523"/>
    <w:rsid w:val="00B86570"/>
    <w:rsid w:val="00B90D05"/>
    <w:rsid w:val="00B923E4"/>
    <w:rsid w:val="00B9546B"/>
    <w:rsid w:val="00B958A7"/>
    <w:rsid w:val="00B95902"/>
    <w:rsid w:val="00B95CF6"/>
    <w:rsid w:val="00B96C3B"/>
    <w:rsid w:val="00BA07F2"/>
    <w:rsid w:val="00BA2462"/>
    <w:rsid w:val="00BA34E0"/>
    <w:rsid w:val="00BA3ADE"/>
    <w:rsid w:val="00BA486F"/>
    <w:rsid w:val="00BA4FBD"/>
    <w:rsid w:val="00BA5DCB"/>
    <w:rsid w:val="00BA638E"/>
    <w:rsid w:val="00BA764E"/>
    <w:rsid w:val="00BA7EA7"/>
    <w:rsid w:val="00BA7EB5"/>
    <w:rsid w:val="00BB4387"/>
    <w:rsid w:val="00BB531D"/>
    <w:rsid w:val="00BB5CDA"/>
    <w:rsid w:val="00BB617C"/>
    <w:rsid w:val="00BB6EC8"/>
    <w:rsid w:val="00BC0C11"/>
    <w:rsid w:val="00BC27EC"/>
    <w:rsid w:val="00BC290D"/>
    <w:rsid w:val="00BC2CE9"/>
    <w:rsid w:val="00BC57F1"/>
    <w:rsid w:val="00BC7688"/>
    <w:rsid w:val="00BD190B"/>
    <w:rsid w:val="00BD28ED"/>
    <w:rsid w:val="00BD3761"/>
    <w:rsid w:val="00BD4006"/>
    <w:rsid w:val="00BD4ECF"/>
    <w:rsid w:val="00BD505F"/>
    <w:rsid w:val="00BD53A0"/>
    <w:rsid w:val="00BD5F79"/>
    <w:rsid w:val="00BD6F5C"/>
    <w:rsid w:val="00BD7920"/>
    <w:rsid w:val="00BE0C87"/>
    <w:rsid w:val="00BE214C"/>
    <w:rsid w:val="00BE3F71"/>
    <w:rsid w:val="00BE7F83"/>
    <w:rsid w:val="00BF0B30"/>
    <w:rsid w:val="00BF0EC6"/>
    <w:rsid w:val="00BF18AD"/>
    <w:rsid w:val="00BF1F26"/>
    <w:rsid w:val="00BF2E58"/>
    <w:rsid w:val="00BF389A"/>
    <w:rsid w:val="00BF4A47"/>
    <w:rsid w:val="00BF4C84"/>
    <w:rsid w:val="00BF51E2"/>
    <w:rsid w:val="00BF5AA9"/>
    <w:rsid w:val="00BF5FC0"/>
    <w:rsid w:val="00BF7A5B"/>
    <w:rsid w:val="00C012A6"/>
    <w:rsid w:val="00C01CAF"/>
    <w:rsid w:val="00C04182"/>
    <w:rsid w:val="00C05251"/>
    <w:rsid w:val="00C05B19"/>
    <w:rsid w:val="00C05CD8"/>
    <w:rsid w:val="00C05F07"/>
    <w:rsid w:val="00C06F78"/>
    <w:rsid w:val="00C078A2"/>
    <w:rsid w:val="00C11C2C"/>
    <w:rsid w:val="00C12242"/>
    <w:rsid w:val="00C1318A"/>
    <w:rsid w:val="00C13340"/>
    <w:rsid w:val="00C141E5"/>
    <w:rsid w:val="00C14E4E"/>
    <w:rsid w:val="00C16ECA"/>
    <w:rsid w:val="00C20E19"/>
    <w:rsid w:val="00C213B8"/>
    <w:rsid w:val="00C2326D"/>
    <w:rsid w:val="00C24CCD"/>
    <w:rsid w:val="00C25AE0"/>
    <w:rsid w:val="00C27616"/>
    <w:rsid w:val="00C27981"/>
    <w:rsid w:val="00C30181"/>
    <w:rsid w:val="00C301FA"/>
    <w:rsid w:val="00C31054"/>
    <w:rsid w:val="00C31EBE"/>
    <w:rsid w:val="00C322EC"/>
    <w:rsid w:val="00C34FE6"/>
    <w:rsid w:val="00C3559D"/>
    <w:rsid w:val="00C35956"/>
    <w:rsid w:val="00C36C7F"/>
    <w:rsid w:val="00C36CD0"/>
    <w:rsid w:val="00C37630"/>
    <w:rsid w:val="00C37921"/>
    <w:rsid w:val="00C410ED"/>
    <w:rsid w:val="00C4170D"/>
    <w:rsid w:val="00C41E02"/>
    <w:rsid w:val="00C43003"/>
    <w:rsid w:val="00C436A2"/>
    <w:rsid w:val="00C43BC9"/>
    <w:rsid w:val="00C45791"/>
    <w:rsid w:val="00C46CDE"/>
    <w:rsid w:val="00C50037"/>
    <w:rsid w:val="00C501B8"/>
    <w:rsid w:val="00C5105E"/>
    <w:rsid w:val="00C51CF2"/>
    <w:rsid w:val="00C5491F"/>
    <w:rsid w:val="00C5549C"/>
    <w:rsid w:val="00C555C3"/>
    <w:rsid w:val="00C55E9E"/>
    <w:rsid w:val="00C60ED9"/>
    <w:rsid w:val="00C61552"/>
    <w:rsid w:val="00C62D2F"/>
    <w:rsid w:val="00C63B81"/>
    <w:rsid w:val="00C6420D"/>
    <w:rsid w:val="00C65E2F"/>
    <w:rsid w:val="00C6635F"/>
    <w:rsid w:val="00C66E72"/>
    <w:rsid w:val="00C6716F"/>
    <w:rsid w:val="00C703C8"/>
    <w:rsid w:val="00C7114F"/>
    <w:rsid w:val="00C71D70"/>
    <w:rsid w:val="00C72107"/>
    <w:rsid w:val="00C73CE8"/>
    <w:rsid w:val="00C73D34"/>
    <w:rsid w:val="00C74341"/>
    <w:rsid w:val="00C74845"/>
    <w:rsid w:val="00C752A1"/>
    <w:rsid w:val="00C76610"/>
    <w:rsid w:val="00C77462"/>
    <w:rsid w:val="00C77A88"/>
    <w:rsid w:val="00C77E84"/>
    <w:rsid w:val="00C829FD"/>
    <w:rsid w:val="00C82AA1"/>
    <w:rsid w:val="00C8397A"/>
    <w:rsid w:val="00C84819"/>
    <w:rsid w:val="00C857CC"/>
    <w:rsid w:val="00C866B7"/>
    <w:rsid w:val="00C87335"/>
    <w:rsid w:val="00C90DCB"/>
    <w:rsid w:val="00C90FD9"/>
    <w:rsid w:val="00C90FF8"/>
    <w:rsid w:val="00C927D3"/>
    <w:rsid w:val="00C934AC"/>
    <w:rsid w:val="00C9392B"/>
    <w:rsid w:val="00C941D5"/>
    <w:rsid w:val="00C94D60"/>
    <w:rsid w:val="00C94EAE"/>
    <w:rsid w:val="00C9510D"/>
    <w:rsid w:val="00C9538F"/>
    <w:rsid w:val="00C957C2"/>
    <w:rsid w:val="00C9686A"/>
    <w:rsid w:val="00C97496"/>
    <w:rsid w:val="00C97EE5"/>
    <w:rsid w:val="00CA2C89"/>
    <w:rsid w:val="00CA423D"/>
    <w:rsid w:val="00CA4593"/>
    <w:rsid w:val="00CA47CC"/>
    <w:rsid w:val="00CA65D9"/>
    <w:rsid w:val="00CB0CD0"/>
    <w:rsid w:val="00CB16CC"/>
    <w:rsid w:val="00CB4A86"/>
    <w:rsid w:val="00CB7A95"/>
    <w:rsid w:val="00CB7E8D"/>
    <w:rsid w:val="00CC0EF1"/>
    <w:rsid w:val="00CC103C"/>
    <w:rsid w:val="00CC1B2B"/>
    <w:rsid w:val="00CC1CC0"/>
    <w:rsid w:val="00CC1E30"/>
    <w:rsid w:val="00CC353E"/>
    <w:rsid w:val="00CC3977"/>
    <w:rsid w:val="00CC42E4"/>
    <w:rsid w:val="00CD138E"/>
    <w:rsid w:val="00CD206C"/>
    <w:rsid w:val="00CD2E0A"/>
    <w:rsid w:val="00CD2FD4"/>
    <w:rsid w:val="00CD3DA5"/>
    <w:rsid w:val="00CD3F14"/>
    <w:rsid w:val="00CD7011"/>
    <w:rsid w:val="00CE2507"/>
    <w:rsid w:val="00CE5D53"/>
    <w:rsid w:val="00CE5F3F"/>
    <w:rsid w:val="00CE6DF0"/>
    <w:rsid w:val="00CF0936"/>
    <w:rsid w:val="00CF3E4D"/>
    <w:rsid w:val="00CF59EB"/>
    <w:rsid w:val="00D00333"/>
    <w:rsid w:val="00D01EBC"/>
    <w:rsid w:val="00D032C6"/>
    <w:rsid w:val="00D03E43"/>
    <w:rsid w:val="00D0432E"/>
    <w:rsid w:val="00D04A61"/>
    <w:rsid w:val="00D05535"/>
    <w:rsid w:val="00D061E7"/>
    <w:rsid w:val="00D06398"/>
    <w:rsid w:val="00D079C8"/>
    <w:rsid w:val="00D07D70"/>
    <w:rsid w:val="00D10564"/>
    <w:rsid w:val="00D106AD"/>
    <w:rsid w:val="00D12F5A"/>
    <w:rsid w:val="00D13609"/>
    <w:rsid w:val="00D16646"/>
    <w:rsid w:val="00D168BF"/>
    <w:rsid w:val="00D16E58"/>
    <w:rsid w:val="00D213F8"/>
    <w:rsid w:val="00D21F10"/>
    <w:rsid w:val="00D22770"/>
    <w:rsid w:val="00D24B32"/>
    <w:rsid w:val="00D25025"/>
    <w:rsid w:val="00D2539F"/>
    <w:rsid w:val="00D26173"/>
    <w:rsid w:val="00D2691F"/>
    <w:rsid w:val="00D27FB5"/>
    <w:rsid w:val="00D3254A"/>
    <w:rsid w:val="00D33A75"/>
    <w:rsid w:val="00D34B1D"/>
    <w:rsid w:val="00D36B81"/>
    <w:rsid w:val="00D36BE8"/>
    <w:rsid w:val="00D37470"/>
    <w:rsid w:val="00D40497"/>
    <w:rsid w:val="00D4065F"/>
    <w:rsid w:val="00D417F7"/>
    <w:rsid w:val="00D41FAF"/>
    <w:rsid w:val="00D41FE7"/>
    <w:rsid w:val="00D43243"/>
    <w:rsid w:val="00D43A01"/>
    <w:rsid w:val="00D448A1"/>
    <w:rsid w:val="00D44D8F"/>
    <w:rsid w:val="00D44E51"/>
    <w:rsid w:val="00D46BAA"/>
    <w:rsid w:val="00D5259D"/>
    <w:rsid w:val="00D532CD"/>
    <w:rsid w:val="00D56818"/>
    <w:rsid w:val="00D601EF"/>
    <w:rsid w:val="00D617B6"/>
    <w:rsid w:val="00D6186D"/>
    <w:rsid w:val="00D61B44"/>
    <w:rsid w:val="00D620FF"/>
    <w:rsid w:val="00D63A7B"/>
    <w:rsid w:val="00D64D2F"/>
    <w:rsid w:val="00D67937"/>
    <w:rsid w:val="00D726F0"/>
    <w:rsid w:val="00D7472F"/>
    <w:rsid w:val="00D74F96"/>
    <w:rsid w:val="00D763E3"/>
    <w:rsid w:val="00D81AE8"/>
    <w:rsid w:val="00D82CD6"/>
    <w:rsid w:val="00D84A45"/>
    <w:rsid w:val="00D86A2A"/>
    <w:rsid w:val="00D86D13"/>
    <w:rsid w:val="00D86F9A"/>
    <w:rsid w:val="00D9082E"/>
    <w:rsid w:val="00D9105D"/>
    <w:rsid w:val="00D911EC"/>
    <w:rsid w:val="00D91E0B"/>
    <w:rsid w:val="00D95F90"/>
    <w:rsid w:val="00D96C0A"/>
    <w:rsid w:val="00D96DFC"/>
    <w:rsid w:val="00D978BA"/>
    <w:rsid w:val="00DA07BF"/>
    <w:rsid w:val="00DA0E27"/>
    <w:rsid w:val="00DA10B0"/>
    <w:rsid w:val="00DA150C"/>
    <w:rsid w:val="00DA33A9"/>
    <w:rsid w:val="00DA3D62"/>
    <w:rsid w:val="00DA4C68"/>
    <w:rsid w:val="00DA586A"/>
    <w:rsid w:val="00DA5B11"/>
    <w:rsid w:val="00DA6905"/>
    <w:rsid w:val="00DA6ED6"/>
    <w:rsid w:val="00DA6FAD"/>
    <w:rsid w:val="00DA7C29"/>
    <w:rsid w:val="00DB0C33"/>
    <w:rsid w:val="00DB38C9"/>
    <w:rsid w:val="00DB39D9"/>
    <w:rsid w:val="00DB3B65"/>
    <w:rsid w:val="00DB3DF8"/>
    <w:rsid w:val="00DB5DD3"/>
    <w:rsid w:val="00DC0E6C"/>
    <w:rsid w:val="00DC26CD"/>
    <w:rsid w:val="00DC3CF0"/>
    <w:rsid w:val="00DC5104"/>
    <w:rsid w:val="00DC59F7"/>
    <w:rsid w:val="00DC65B5"/>
    <w:rsid w:val="00DC78D1"/>
    <w:rsid w:val="00DD052E"/>
    <w:rsid w:val="00DD133F"/>
    <w:rsid w:val="00DD2980"/>
    <w:rsid w:val="00DD3A69"/>
    <w:rsid w:val="00DD3BBE"/>
    <w:rsid w:val="00DD451C"/>
    <w:rsid w:val="00DD4A1D"/>
    <w:rsid w:val="00DD4A69"/>
    <w:rsid w:val="00DD5A81"/>
    <w:rsid w:val="00DD626D"/>
    <w:rsid w:val="00DD730C"/>
    <w:rsid w:val="00DD7AFA"/>
    <w:rsid w:val="00DE0521"/>
    <w:rsid w:val="00DE207D"/>
    <w:rsid w:val="00DE2808"/>
    <w:rsid w:val="00DE41F3"/>
    <w:rsid w:val="00DE45CF"/>
    <w:rsid w:val="00DE526B"/>
    <w:rsid w:val="00DE545E"/>
    <w:rsid w:val="00DE66E1"/>
    <w:rsid w:val="00DE6D48"/>
    <w:rsid w:val="00DE74AA"/>
    <w:rsid w:val="00DF0ED0"/>
    <w:rsid w:val="00DF1D17"/>
    <w:rsid w:val="00DF2053"/>
    <w:rsid w:val="00DF271A"/>
    <w:rsid w:val="00DF3DD2"/>
    <w:rsid w:val="00DF5AE2"/>
    <w:rsid w:val="00DF7CD5"/>
    <w:rsid w:val="00E0014D"/>
    <w:rsid w:val="00E01CC5"/>
    <w:rsid w:val="00E144DC"/>
    <w:rsid w:val="00E14F24"/>
    <w:rsid w:val="00E206C9"/>
    <w:rsid w:val="00E20F8B"/>
    <w:rsid w:val="00E22E2F"/>
    <w:rsid w:val="00E23465"/>
    <w:rsid w:val="00E2365E"/>
    <w:rsid w:val="00E240E4"/>
    <w:rsid w:val="00E25C58"/>
    <w:rsid w:val="00E31F34"/>
    <w:rsid w:val="00E32795"/>
    <w:rsid w:val="00E3313D"/>
    <w:rsid w:val="00E33B19"/>
    <w:rsid w:val="00E3733D"/>
    <w:rsid w:val="00E37D97"/>
    <w:rsid w:val="00E40705"/>
    <w:rsid w:val="00E40BA5"/>
    <w:rsid w:val="00E4345F"/>
    <w:rsid w:val="00E43822"/>
    <w:rsid w:val="00E43D0D"/>
    <w:rsid w:val="00E4464C"/>
    <w:rsid w:val="00E44B6B"/>
    <w:rsid w:val="00E4781E"/>
    <w:rsid w:val="00E50A27"/>
    <w:rsid w:val="00E542C6"/>
    <w:rsid w:val="00E54789"/>
    <w:rsid w:val="00E56A5C"/>
    <w:rsid w:val="00E573FD"/>
    <w:rsid w:val="00E606A9"/>
    <w:rsid w:val="00E61D9E"/>
    <w:rsid w:val="00E63DC7"/>
    <w:rsid w:val="00E65666"/>
    <w:rsid w:val="00E65B03"/>
    <w:rsid w:val="00E66441"/>
    <w:rsid w:val="00E675AD"/>
    <w:rsid w:val="00E706DF"/>
    <w:rsid w:val="00E739B3"/>
    <w:rsid w:val="00E766A8"/>
    <w:rsid w:val="00E76895"/>
    <w:rsid w:val="00E77B53"/>
    <w:rsid w:val="00E839EC"/>
    <w:rsid w:val="00E83F4C"/>
    <w:rsid w:val="00E91CD8"/>
    <w:rsid w:val="00E92E35"/>
    <w:rsid w:val="00E93450"/>
    <w:rsid w:val="00E93C1A"/>
    <w:rsid w:val="00E9499A"/>
    <w:rsid w:val="00EA07B3"/>
    <w:rsid w:val="00EA181A"/>
    <w:rsid w:val="00EA2764"/>
    <w:rsid w:val="00EA2845"/>
    <w:rsid w:val="00EA3A92"/>
    <w:rsid w:val="00EA48D6"/>
    <w:rsid w:val="00EA4CB5"/>
    <w:rsid w:val="00EA572B"/>
    <w:rsid w:val="00EA5DC5"/>
    <w:rsid w:val="00EB1F8D"/>
    <w:rsid w:val="00EB3325"/>
    <w:rsid w:val="00EB3889"/>
    <w:rsid w:val="00EB44A3"/>
    <w:rsid w:val="00EB53B4"/>
    <w:rsid w:val="00EB550C"/>
    <w:rsid w:val="00EB5ACA"/>
    <w:rsid w:val="00EB6E17"/>
    <w:rsid w:val="00EB7E4B"/>
    <w:rsid w:val="00EC07E1"/>
    <w:rsid w:val="00EC1DD7"/>
    <w:rsid w:val="00EC1E02"/>
    <w:rsid w:val="00EC2AE3"/>
    <w:rsid w:val="00EC2CD8"/>
    <w:rsid w:val="00EC5F99"/>
    <w:rsid w:val="00EC6998"/>
    <w:rsid w:val="00EC73A6"/>
    <w:rsid w:val="00EC769B"/>
    <w:rsid w:val="00ED0F05"/>
    <w:rsid w:val="00ED16BD"/>
    <w:rsid w:val="00ED288C"/>
    <w:rsid w:val="00ED3659"/>
    <w:rsid w:val="00ED417A"/>
    <w:rsid w:val="00ED4664"/>
    <w:rsid w:val="00ED61FF"/>
    <w:rsid w:val="00EE0543"/>
    <w:rsid w:val="00EE0D90"/>
    <w:rsid w:val="00EE35A2"/>
    <w:rsid w:val="00EE4E48"/>
    <w:rsid w:val="00EE6F5B"/>
    <w:rsid w:val="00EE7A99"/>
    <w:rsid w:val="00EE7B8E"/>
    <w:rsid w:val="00EF08B6"/>
    <w:rsid w:val="00EF14D8"/>
    <w:rsid w:val="00EF15B4"/>
    <w:rsid w:val="00EF1A82"/>
    <w:rsid w:val="00EF1C7B"/>
    <w:rsid w:val="00EF2CA1"/>
    <w:rsid w:val="00EF3086"/>
    <w:rsid w:val="00EF3CB2"/>
    <w:rsid w:val="00EF42D5"/>
    <w:rsid w:val="00EF4459"/>
    <w:rsid w:val="00EF4B3B"/>
    <w:rsid w:val="00EF53F8"/>
    <w:rsid w:val="00EF75A1"/>
    <w:rsid w:val="00F00801"/>
    <w:rsid w:val="00F02331"/>
    <w:rsid w:val="00F03430"/>
    <w:rsid w:val="00F04492"/>
    <w:rsid w:val="00F0786A"/>
    <w:rsid w:val="00F0796E"/>
    <w:rsid w:val="00F07B17"/>
    <w:rsid w:val="00F12050"/>
    <w:rsid w:val="00F12BDA"/>
    <w:rsid w:val="00F13CE7"/>
    <w:rsid w:val="00F17BC3"/>
    <w:rsid w:val="00F20653"/>
    <w:rsid w:val="00F21464"/>
    <w:rsid w:val="00F23A45"/>
    <w:rsid w:val="00F241D8"/>
    <w:rsid w:val="00F2532A"/>
    <w:rsid w:val="00F263AC"/>
    <w:rsid w:val="00F30222"/>
    <w:rsid w:val="00F30777"/>
    <w:rsid w:val="00F30830"/>
    <w:rsid w:val="00F31B49"/>
    <w:rsid w:val="00F32663"/>
    <w:rsid w:val="00F32C61"/>
    <w:rsid w:val="00F336F3"/>
    <w:rsid w:val="00F33CEB"/>
    <w:rsid w:val="00F352D0"/>
    <w:rsid w:val="00F35860"/>
    <w:rsid w:val="00F358E5"/>
    <w:rsid w:val="00F35ABB"/>
    <w:rsid w:val="00F37402"/>
    <w:rsid w:val="00F37891"/>
    <w:rsid w:val="00F40A1E"/>
    <w:rsid w:val="00F413AA"/>
    <w:rsid w:val="00F441B7"/>
    <w:rsid w:val="00F468FD"/>
    <w:rsid w:val="00F47DA3"/>
    <w:rsid w:val="00F51929"/>
    <w:rsid w:val="00F52531"/>
    <w:rsid w:val="00F5351C"/>
    <w:rsid w:val="00F54D49"/>
    <w:rsid w:val="00F555BF"/>
    <w:rsid w:val="00F56612"/>
    <w:rsid w:val="00F60F1C"/>
    <w:rsid w:val="00F615F7"/>
    <w:rsid w:val="00F629D1"/>
    <w:rsid w:val="00F63832"/>
    <w:rsid w:val="00F63FDA"/>
    <w:rsid w:val="00F642D8"/>
    <w:rsid w:val="00F65B93"/>
    <w:rsid w:val="00F66995"/>
    <w:rsid w:val="00F66EFC"/>
    <w:rsid w:val="00F70540"/>
    <w:rsid w:val="00F70660"/>
    <w:rsid w:val="00F7173D"/>
    <w:rsid w:val="00F717EB"/>
    <w:rsid w:val="00F74C88"/>
    <w:rsid w:val="00F77243"/>
    <w:rsid w:val="00F7792D"/>
    <w:rsid w:val="00F779E4"/>
    <w:rsid w:val="00F8145C"/>
    <w:rsid w:val="00F81754"/>
    <w:rsid w:val="00F82053"/>
    <w:rsid w:val="00F84371"/>
    <w:rsid w:val="00F84BB6"/>
    <w:rsid w:val="00F85E1F"/>
    <w:rsid w:val="00F86B41"/>
    <w:rsid w:val="00F87056"/>
    <w:rsid w:val="00F87ACE"/>
    <w:rsid w:val="00F903F0"/>
    <w:rsid w:val="00F90CEF"/>
    <w:rsid w:val="00F90DCF"/>
    <w:rsid w:val="00F91F65"/>
    <w:rsid w:val="00F91FA2"/>
    <w:rsid w:val="00F928D3"/>
    <w:rsid w:val="00F92915"/>
    <w:rsid w:val="00F92BBE"/>
    <w:rsid w:val="00F93345"/>
    <w:rsid w:val="00F93560"/>
    <w:rsid w:val="00F96EFF"/>
    <w:rsid w:val="00F96F2C"/>
    <w:rsid w:val="00F973A3"/>
    <w:rsid w:val="00F976C9"/>
    <w:rsid w:val="00F97A27"/>
    <w:rsid w:val="00FA0225"/>
    <w:rsid w:val="00FA053B"/>
    <w:rsid w:val="00FA1432"/>
    <w:rsid w:val="00FA3228"/>
    <w:rsid w:val="00FA3456"/>
    <w:rsid w:val="00FA3C2E"/>
    <w:rsid w:val="00FA447F"/>
    <w:rsid w:val="00FA486D"/>
    <w:rsid w:val="00FA50D8"/>
    <w:rsid w:val="00FA7530"/>
    <w:rsid w:val="00FA785C"/>
    <w:rsid w:val="00FB01E4"/>
    <w:rsid w:val="00FB19B7"/>
    <w:rsid w:val="00FB1AC3"/>
    <w:rsid w:val="00FB2D72"/>
    <w:rsid w:val="00FB4861"/>
    <w:rsid w:val="00FB584D"/>
    <w:rsid w:val="00FB6295"/>
    <w:rsid w:val="00FB645D"/>
    <w:rsid w:val="00FB6575"/>
    <w:rsid w:val="00FB694C"/>
    <w:rsid w:val="00FC13D4"/>
    <w:rsid w:val="00FC1CE1"/>
    <w:rsid w:val="00FC3447"/>
    <w:rsid w:val="00FC57C2"/>
    <w:rsid w:val="00FC5FB7"/>
    <w:rsid w:val="00FC6C30"/>
    <w:rsid w:val="00FD278C"/>
    <w:rsid w:val="00FD5FAA"/>
    <w:rsid w:val="00FD7079"/>
    <w:rsid w:val="00FE066E"/>
    <w:rsid w:val="00FE0F39"/>
    <w:rsid w:val="00FE10B2"/>
    <w:rsid w:val="00FE1369"/>
    <w:rsid w:val="00FE32B3"/>
    <w:rsid w:val="00FE4273"/>
    <w:rsid w:val="00FE44FF"/>
    <w:rsid w:val="00FE5057"/>
    <w:rsid w:val="00FE53EF"/>
    <w:rsid w:val="00FF000D"/>
    <w:rsid w:val="00FF0E90"/>
    <w:rsid w:val="00FF336B"/>
    <w:rsid w:val="00FF3C5D"/>
    <w:rsid w:val="00FF6674"/>
    <w:rsid w:val="00FF722F"/>
    <w:rsid w:val="00FF74F2"/>
    <w:rsid w:val="78FA8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B76A0"/>
  <w15:docId w15:val="{C53C8C98-8203-4BC4-B83B-8D8AE637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5D7D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100" w:after="100" w:line="276" w:lineRule="auto"/>
      <w:jc w:val="both"/>
    </w:pPr>
    <w:rPr>
      <w:rFonts w:asciiTheme="minorHAnsi" w:eastAsia="SimSun" w:hAnsiTheme="minorHAnsi"/>
      <w:sz w:val="22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B1D8C"/>
    <w:pPr>
      <w:keepNext/>
      <w:numPr>
        <w:numId w:val="1"/>
      </w:numPr>
      <w:spacing w:before="600" w:after="200"/>
      <w:outlineLvl w:val="0"/>
    </w:pPr>
    <w:rPr>
      <w:b/>
      <w:bCs/>
      <w:color w:val="0759FA"/>
      <w:sz w:val="28"/>
    </w:rPr>
  </w:style>
  <w:style w:type="paragraph" w:styleId="Heading2">
    <w:name w:val="heading 2"/>
    <w:basedOn w:val="Normal"/>
    <w:next w:val="Normal"/>
    <w:link w:val="Heading2Char"/>
    <w:qFormat/>
    <w:rsid w:val="00BA4FBD"/>
    <w:pPr>
      <w:keepNext/>
      <w:numPr>
        <w:ilvl w:val="1"/>
        <w:numId w:val="1"/>
      </w:numPr>
      <w:spacing w:before="400" w:after="200"/>
      <w:outlineLvl w:val="1"/>
    </w:pPr>
    <w:rPr>
      <w:b/>
      <w:bCs/>
      <w:color w:val="0759FA"/>
      <w:sz w:val="24"/>
    </w:rPr>
  </w:style>
  <w:style w:type="paragraph" w:styleId="Heading3">
    <w:name w:val="heading 3"/>
    <w:basedOn w:val="Normal"/>
    <w:next w:val="Normal"/>
    <w:link w:val="Heading3Char"/>
    <w:qFormat/>
    <w:rsid w:val="000B1D8C"/>
    <w:pPr>
      <w:keepNext/>
      <w:numPr>
        <w:ilvl w:val="2"/>
        <w:numId w:val="1"/>
      </w:num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400" w:after="200"/>
      <w:outlineLvl w:val="2"/>
    </w:pPr>
    <w:rPr>
      <w:b/>
      <w:i/>
      <w:color w:val="0759FA"/>
    </w:rPr>
  </w:style>
  <w:style w:type="paragraph" w:styleId="Heading4">
    <w:name w:val="heading 4"/>
    <w:basedOn w:val="Normal"/>
    <w:next w:val="Normal"/>
    <w:qFormat/>
    <w:rsid w:val="00675D7D"/>
    <w:pPr>
      <w:keepNext/>
      <w:numPr>
        <w:ilvl w:val="3"/>
        <w:numId w:val="1"/>
      </w:numPr>
      <w:spacing w:before="300"/>
      <w:outlineLvl w:val="3"/>
    </w:pPr>
    <w:rPr>
      <w:bCs/>
      <w:color w:val="0759FA"/>
    </w:rPr>
  </w:style>
  <w:style w:type="paragraph" w:styleId="Heading5">
    <w:name w:val="heading 5"/>
    <w:basedOn w:val="Normal"/>
    <w:next w:val="Normal"/>
    <w:qFormat/>
    <w:rsid w:val="00675D7D"/>
    <w:pPr>
      <w:keepNext/>
      <w:numPr>
        <w:ilvl w:val="4"/>
        <w:numId w:val="1"/>
      </w:numPr>
      <w:spacing w:before="200"/>
      <w:outlineLvl w:val="4"/>
    </w:pPr>
    <w:rPr>
      <w:color w:val="0759FA"/>
    </w:rPr>
  </w:style>
  <w:style w:type="paragraph" w:styleId="Heading6">
    <w:name w:val="heading 6"/>
    <w:basedOn w:val="Normal"/>
    <w:next w:val="Normal"/>
    <w:link w:val="Heading6Char"/>
    <w:unhideWhenUsed/>
    <w:qFormat/>
    <w:rsid w:val="00675D7D"/>
    <w:pPr>
      <w:keepNext/>
      <w:keepLines/>
      <w:numPr>
        <w:ilvl w:val="5"/>
        <w:numId w:val="1"/>
      </w:numPr>
      <w:outlineLvl w:val="5"/>
    </w:pPr>
    <w:rPr>
      <w:rFonts w:eastAsiaTheme="majorEastAsia" w:cstheme="majorBidi"/>
      <w:iCs/>
      <w:color w:val="0759FA"/>
    </w:rPr>
  </w:style>
  <w:style w:type="paragraph" w:styleId="Heading7">
    <w:name w:val="heading 7"/>
    <w:basedOn w:val="Normal"/>
    <w:next w:val="Normal"/>
    <w:link w:val="Heading7Char"/>
    <w:unhideWhenUsed/>
    <w:qFormat/>
    <w:rsid w:val="00675D7D"/>
    <w:pPr>
      <w:keepNext/>
      <w:keepLines/>
      <w:numPr>
        <w:ilvl w:val="6"/>
        <w:numId w:val="1"/>
      </w:numPr>
      <w:outlineLvl w:val="6"/>
    </w:pPr>
    <w:rPr>
      <w:rFonts w:eastAsiaTheme="majorEastAsia" w:cstheme="majorBidi"/>
      <w:iCs/>
      <w:color w:val="0759FA"/>
    </w:rPr>
  </w:style>
  <w:style w:type="paragraph" w:styleId="Heading8">
    <w:name w:val="heading 8"/>
    <w:basedOn w:val="Normal"/>
    <w:next w:val="Normal"/>
    <w:link w:val="Heading8Char"/>
    <w:unhideWhenUsed/>
    <w:qFormat/>
    <w:rsid w:val="00675D7D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color w:val="0759FA"/>
    </w:rPr>
  </w:style>
  <w:style w:type="paragraph" w:styleId="Heading9">
    <w:name w:val="heading 9"/>
    <w:basedOn w:val="Normal"/>
    <w:next w:val="Normal"/>
    <w:link w:val="Heading9Char"/>
    <w:unhideWhenUsed/>
    <w:qFormat/>
    <w:rsid w:val="00675D7D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iCs/>
      <w:color w:val="0759F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51C0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251C08"/>
    <w:pPr>
      <w:jc w:val="center"/>
    </w:pPr>
  </w:style>
  <w:style w:type="paragraph" w:styleId="Footer">
    <w:name w:val="footer"/>
    <w:basedOn w:val="Normal"/>
    <w:link w:val="FooterChar"/>
    <w:uiPriority w:val="99"/>
    <w:rsid w:val="001013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41483"/>
    <w:pPr>
      <w:spacing w:after="120" w:line="480" w:lineRule="auto"/>
    </w:pPr>
  </w:style>
  <w:style w:type="paragraph" w:styleId="BodyTextIndent">
    <w:name w:val="Body Text Indent"/>
    <w:basedOn w:val="Normal"/>
    <w:rsid w:val="00741483"/>
    <w:pPr>
      <w:ind w:firstLine="540"/>
    </w:pPr>
  </w:style>
  <w:style w:type="paragraph" w:styleId="BodyText3">
    <w:name w:val="Body Text 3"/>
    <w:basedOn w:val="Normal"/>
    <w:rsid w:val="00741483"/>
    <w:pPr>
      <w:autoSpaceDE w:val="0"/>
      <w:autoSpaceDN w:val="0"/>
      <w:adjustRightInd w:val="0"/>
    </w:pPr>
    <w:rPr>
      <w:rFonts w:ascii="Courier New" w:eastAsia="Times New Roman" w:hAnsi="Courier New"/>
      <w:sz w:val="21"/>
      <w:lang w:eastAsia="en-US"/>
    </w:rPr>
  </w:style>
  <w:style w:type="character" w:styleId="HTMLTypewriter">
    <w:name w:val="HTML Typewriter"/>
    <w:basedOn w:val="DefaultParagraphFont"/>
    <w:rsid w:val="007414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741483"/>
    <w:pPr>
      <w:spacing w:beforeAutospacing="1" w:afterAutospacing="1"/>
    </w:pPr>
    <w:rPr>
      <w:rFonts w:eastAsia="Times New Roman"/>
      <w:szCs w:val="24"/>
      <w:lang w:eastAsia="en-US"/>
    </w:rPr>
  </w:style>
  <w:style w:type="paragraph" w:styleId="TOC1">
    <w:name w:val="toc 1"/>
    <w:basedOn w:val="Normal"/>
    <w:next w:val="Normal"/>
    <w:autoRedefine/>
    <w:uiPriority w:val="39"/>
    <w:rsid w:val="003875F0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</w:pPr>
    <w:rPr>
      <w:rFonts w:cstheme="majorHAnsi"/>
      <w:bCs/>
      <w:szCs w:val="24"/>
    </w:rPr>
  </w:style>
  <w:style w:type="paragraph" w:styleId="TOC2">
    <w:name w:val="toc 2"/>
    <w:basedOn w:val="Normal"/>
    <w:next w:val="Normal"/>
    <w:autoRedefine/>
    <w:uiPriority w:val="39"/>
    <w:rsid w:val="005E7AB8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288"/>
      <w:jc w:val="left"/>
    </w:pPr>
    <w:rPr>
      <w:rFonts w:cstheme="minorHAnsi"/>
      <w:bCs/>
    </w:rPr>
  </w:style>
  <w:style w:type="character" w:styleId="Hyperlink">
    <w:name w:val="Hyperlink"/>
    <w:basedOn w:val="DefaultParagraphFont"/>
    <w:uiPriority w:val="99"/>
    <w:rsid w:val="0074148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5E7AB8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576"/>
      <w:jc w:val="left"/>
    </w:pPr>
    <w:rPr>
      <w:rFonts w:cstheme="minorHAnsi"/>
    </w:rPr>
  </w:style>
  <w:style w:type="paragraph" w:styleId="Title">
    <w:name w:val="Title"/>
    <w:basedOn w:val="Normal"/>
    <w:rsid w:val="00741483"/>
    <w:pPr>
      <w:jc w:val="center"/>
    </w:pPr>
    <w:rPr>
      <w:rFonts w:eastAsia="Times New Roman"/>
      <w:b/>
      <w:bCs/>
      <w:szCs w:val="24"/>
      <w:u w:val="single"/>
      <w:lang w:eastAsia="en-US"/>
    </w:rPr>
  </w:style>
  <w:style w:type="table" w:styleId="TableGrid">
    <w:name w:val="Table Grid"/>
    <w:basedOn w:val="TableNormal"/>
    <w:uiPriority w:val="59"/>
    <w:rsid w:val="00741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741483"/>
  </w:style>
  <w:style w:type="character" w:styleId="FootnoteReference">
    <w:name w:val="footnote reference"/>
    <w:basedOn w:val="DefaultParagraphFont"/>
    <w:semiHidden/>
    <w:rsid w:val="00741483"/>
    <w:rPr>
      <w:vertAlign w:val="superscript"/>
    </w:rPr>
  </w:style>
  <w:style w:type="character" w:styleId="PageNumber">
    <w:name w:val="page number"/>
    <w:basedOn w:val="DefaultParagraphFont"/>
    <w:rsid w:val="00741483"/>
  </w:style>
  <w:style w:type="paragraph" w:styleId="TOC4">
    <w:name w:val="toc 4"/>
    <w:basedOn w:val="Normal"/>
    <w:next w:val="Normal"/>
    <w:autoRedefine/>
    <w:uiPriority w:val="39"/>
    <w:rsid w:val="005E7AB8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864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rsid w:val="00741483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720"/>
      <w:jc w:val="left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rsid w:val="00741483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960"/>
      <w:jc w:val="left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rsid w:val="00741483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1200"/>
      <w:jc w:val="left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rsid w:val="00741483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1440"/>
      <w:jc w:val="left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rsid w:val="00741483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1680"/>
      <w:jc w:val="left"/>
    </w:pPr>
    <w:rPr>
      <w:rFonts w:cstheme="minorHAnsi"/>
      <w:sz w:val="20"/>
    </w:rPr>
  </w:style>
  <w:style w:type="paragraph" w:styleId="PlainText">
    <w:name w:val="Plain Text"/>
    <w:basedOn w:val="Normal"/>
    <w:rsid w:val="00741483"/>
    <w:rPr>
      <w:rFonts w:ascii="Courier New" w:eastAsia="Times New Roman" w:hAnsi="Courier New" w:cs="Courier New"/>
      <w:lang w:eastAsia="en-US"/>
    </w:rPr>
  </w:style>
  <w:style w:type="paragraph" w:styleId="Caption">
    <w:name w:val="caption"/>
    <w:basedOn w:val="Normal"/>
    <w:next w:val="Normal"/>
    <w:autoRedefine/>
    <w:qFormat/>
    <w:rsid w:val="00BA4FBD"/>
    <w:pPr>
      <w:spacing w:before="200" w:after="200" w:line="240" w:lineRule="auto"/>
      <w:jc w:val="center"/>
    </w:pPr>
    <w:rPr>
      <w:bCs/>
      <w:i/>
      <w:color w:val="0759FA"/>
    </w:rPr>
  </w:style>
  <w:style w:type="paragraph" w:styleId="TableofFigures">
    <w:name w:val="table of figures"/>
    <w:basedOn w:val="Normal"/>
    <w:next w:val="Normal"/>
    <w:uiPriority w:val="99"/>
    <w:rsid w:val="00475339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0" w:after="0"/>
      <w:ind w:left="482" w:hanging="482"/>
      <w:jc w:val="left"/>
    </w:pPr>
    <w:rPr>
      <w:rFonts w:cstheme="minorHAnsi"/>
    </w:rPr>
  </w:style>
  <w:style w:type="table" w:styleId="TableList3">
    <w:name w:val="Table List 3"/>
    <w:basedOn w:val="TableNormal"/>
    <w:rsid w:val="0078780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78780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7">
    <w:name w:val="Table List 7"/>
    <w:aliases w:val="Table Dolphin"/>
    <w:basedOn w:val="TableNormal"/>
    <w:rsid w:val="00B674A1"/>
    <w:rPr>
      <w:rFonts w:ascii="Arial" w:hAnsi="Arial"/>
    </w:r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rFonts w:ascii="Arial" w:hAnsi="Arial"/>
        <w:b/>
        <w:bCs/>
        <w:sz w:val="20"/>
      </w:rPr>
      <w:tblPr/>
      <w:tcPr>
        <w:tcBorders>
          <w:top w:val="single" w:sz="8" w:space="0" w:color="auto"/>
          <w:left w:val="single" w:sz="8" w:space="0" w:color="auto"/>
          <w:bottom w:val="single" w:sz="18" w:space="0" w:color="auto"/>
          <w:right w:val="single" w:sz="8" w:space="0" w:color="auto"/>
          <w:insideH w:val="nil"/>
          <w:insideV w:val="single" w:sz="8" w:space="0" w:color="auto"/>
          <w:tl2br w:val="nil"/>
          <w:tr2bl w:val="nil"/>
        </w:tcBorders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  <w:shd w:val="clear" w:color="auto" w:fill="auto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color w:val="auto"/>
      </w:rPr>
    </w:tblStylePr>
  </w:style>
  <w:style w:type="paragraph" w:styleId="HTMLPreformatted">
    <w:name w:val="HTML Preformatted"/>
    <w:basedOn w:val="Normal"/>
    <w:rsid w:val="00B06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/>
      <w:lang w:eastAsia="en-US"/>
    </w:rPr>
  </w:style>
  <w:style w:type="paragraph" w:styleId="Index1">
    <w:name w:val="index 1"/>
    <w:basedOn w:val="Normal"/>
    <w:next w:val="Normal"/>
    <w:autoRedefine/>
    <w:semiHidden/>
    <w:rsid w:val="00056266"/>
    <w:pPr>
      <w:ind w:left="200" w:hanging="200"/>
    </w:pPr>
    <w:rPr>
      <w:rFonts w:ascii="Arial" w:hAnsi="Arial"/>
      <w:b/>
    </w:rPr>
  </w:style>
  <w:style w:type="paragraph" w:styleId="Index2">
    <w:name w:val="index 2"/>
    <w:basedOn w:val="Normal"/>
    <w:next w:val="Normal"/>
    <w:autoRedefine/>
    <w:semiHidden/>
    <w:rsid w:val="00056266"/>
    <w:pPr>
      <w:ind w:left="400" w:hanging="200"/>
    </w:pPr>
    <w:rPr>
      <w:rFonts w:ascii="Arial" w:hAnsi="Arial"/>
      <w:b/>
    </w:rPr>
  </w:style>
  <w:style w:type="paragraph" w:styleId="Index9">
    <w:name w:val="index 9"/>
    <w:basedOn w:val="Normal"/>
    <w:next w:val="Normal"/>
    <w:autoRedefine/>
    <w:semiHidden/>
    <w:rsid w:val="00056266"/>
    <w:pPr>
      <w:ind w:left="1800" w:hanging="200"/>
    </w:pPr>
  </w:style>
  <w:style w:type="paragraph" w:styleId="Date">
    <w:name w:val="Date"/>
    <w:basedOn w:val="Normal"/>
    <w:next w:val="Normal"/>
    <w:rsid w:val="00520813"/>
  </w:style>
  <w:style w:type="paragraph" w:styleId="BalloonText">
    <w:name w:val="Balloon Text"/>
    <w:basedOn w:val="Normal"/>
    <w:semiHidden/>
    <w:rsid w:val="00330A81"/>
    <w:rPr>
      <w:rFonts w:ascii="Tahoma" w:hAnsi="Tahoma" w:cs="Tahoma"/>
      <w:sz w:val="16"/>
      <w:szCs w:val="16"/>
    </w:rPr>
  </w:style>
  <w:style w:type="paragraph" w:customStyle="1" w:styleId="a">
    <w:name w:val="正文（首行不缩进）"/>
    <w:basedOn w:val="Normal"/>
    <w:rsid w:val="00156752"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B1D8C"/>
    <w:rPr>
      <w:rFonts w:asciiTheme="minorHAnsi" w:eastAsia="SimSun" w:hAnsiTheme="minorHAnsi"/>
      <w:b/>
      <w:bCs/>
      <w:color w:val="0759FA"/>
      <w:sz w:val="28"/>
      <w:lang w:val="en-US" w:eastAsia="zh-CN"/>
    </w:rPr>
  </w:style>
  <w:style w:type="paragraph" w:styleId="ListParagraph">
    <w:name w:val="List Paragraph"/>
    <w:basedOn w:val="Normal"/>
    <w:uiPriority w:val="34"/>
    <w:rsid w:val="001E3E67"/>
    <w:pPr>
      <w:ind w:left="720"/>
    </w:pPr>
  </w:style>
  <w:style w:type="character" w:styleId="Strong">
    <w:name w:val="Strong"/>
    <w:basedOn w:val="DefaultParagraphFont"/>
    <w:rsid w:val="00F615F7"/>
    <w:rPr>
      <w:b/>
      <w:bCs/>
    </w:rPr>
  </w:style>
  <w:style w:type="paragraph" w:styleId="DocumentMap">
    <w:name w:val="Document Map"/>
    <w:basedOn w:val="Normal"/>
    <w:link w:val="DocumentMapChar"/>
    <w:rsid w:val="0084566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845668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link w:val="NoSpacingChar"/>
    <w:uiPriority w:val="1"/>
    <w:rsid w:val="00DC26CD"/>
    <w:rPr>
      <w:rFonts w:eastAsia="SimSun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8960D9"/>
    <w:rPr>
      <w:rFonts w:eastAsia="SimSun"/>
      <w:lang w:val="en-US" w:eastAsia="zh-CN"/>
    </w:rPr>
  </w:style>
  <w:style w:type="paragraph" w:customStyle="1" w:styleId="HeaderFooter">
    <w:name w:val="Header Footer"/>
    <w:basedOn w:val="Normal"/>
    <w:rsid w:val="004A7E6C"/>
    <w:pPr>
      <w:ind w:right="72"/>
    </w:pPr>
    <w:rPr>
      <w:rFonts w:eastAsiaTheme="minorEastAsia" w:cstheme="minorBidi"/>
      <w:b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0136D"/>
    <w:rPr>
      <w:rFonts w:ascii="Calibri" w:eastAsia="SimSun" w:hAnsi="Calibri"/>
      <w:sz w:val="24"/>
      <w:lang w:val="en-US" w:eastAsia="zh-CN"/>
    </w:rPr>
  </w:style>
  <w:style w:type="paragraph" w:customStyle="1" w:styleId="Note">
    <w:name w:val="Note"/>
    <w:basedOn w:val="Normal"/>
    <w:link w:val="NoteChar"/>
    <w:qFormat/>
    <w:rsid w:val="00E766A8"/>
    <w:pPr>
      <w:spacing w:before="400"/>
    </w:pPr>
    <w:rPr>
      <w:rFonts w:cs="Calibri"/>
      <w:sz w:val="20"/>
    </w:rPr>
  </w:style>
  <w:style w:type="character" w:customStyle="1" w:styleId="NoteChar">
    <w:name w:val="Note Char"/>
    <w:basedOn w:val="DefaultParagraphFont"/>
    <w:link w:val="Note"/>
    <w:rsid w:val="00E766A8"/>
    <w:rPr>
      <w:rFonts w:asciiTheme="minorHAnsi" w:eastAsia="SimSun" w:hAnsiTheme="minorHAnsi" w:cs="Calibri"/>
      <w:lang w:val="en-US" w:eastAsia="zh-CN"/>
    </w:rPr>
  </w:style>
  <w:style w:type="paragraph" w:customStyle="1" w:styleId="Table">
    <w:name w:val="Table"/>
    <w:basedOn w:val="Header"/>
    <w:link w:val="TableChar"/>
    <w:qFormat/>
    <w:rsid w:val="00E766A8"/>
    <w:pPr>
      <w:tabs>
        <w:tab w:val="clear" w:pos="4320"/>
        <w:tab w:val="clear" w:pos="8640"/>
      </w:tabs>
      <w:spacing w:before="0" w:after="0" w:line="240" w:lineRule="auto"/>
      <w:jc w:val="center"/>
    </w:pPr>
    <w:rPr>
      <w:rFonts w:cs="Calibri"/>
      <w:bCs/>
      <w:sz w:val="20"/>
      <w:szCs w:val="22"/>
    </w:rPr>
  </w:style>
  <w:style w:type="character" w:customStyle="1" w:styleId="HeaderChar">
    <w:name w:val="Header Char"/>
    <w:basedOn w:val="DefaultParagraphFont"/>
    <w:link w:val="Header"/>
    <w:rsid w:val="00C90FF8"/>
    <w:rPr>
      <w:rFonts w:ascii="Calibri" w:eastAsia="SimSun" w:hAnsi="Calibri"/>
      <w:sz w:val="24"/>
      <w:lang w:val="en-US" w:eastAsia="zh-CN"/>
    </w:rPr>
  </w:style>
  <w:style w:type="character" w:customStyle="1" w:styleId="TableChar">
    <w:name w:val="Table Char"/>
    <w:basedOn w:val="HeaderChar"/>
    <w:link w:val="Table"/>
    <w:rsid w:val="00E766A8"/>
    <w:rPr>
      <w:rFonts w:asciiTheme="minorHAnsi" w:eastAsia="SimSun" w:hAnsiTheme="minorHAnsi" w:cs="Calibri"/>
      <w:bCs/>
      <w:sz w:val="24"/>
      <w:szCs w:val="22"/>
      <w:lang w:val="en-US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5339"/>
    <w:pPr>
      <w:keepLines/>
      <w:numPr>
        <w:numId w:val="0"/>
      </w:num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before="480" w:after="0"/>
      <w:jc w:val="left"/>
      <w:outlineLvl w:val="9"/>
    </w:pPr>
    <w:rPr>
      <w:rFonts w:asciiTheme="majorHAnsi" w:eastAsiaTheme="majorEastAsia" w:hAnsiTheme="majorHAnsi" w:cstheme="majorBidi"/>
      <w:color w:val="0442BC" w:themeColor="accent1" w:themeShade="BF"/>
      <w:szCs w:val="28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5E2303"/>
    <w:rPr>
      <w:color w:val="808080"/>
    </w:rPr>
  </w:style>
  <w:style w:type="table" w:customStyle="1" w:styleId="Dolphin">
    <w:name w:val="Dolphin"/>
    <w:basedOn w:val="TableNormal"/>
    <w:uiPriority w:val="99"/>
    <w:rsid w:val="009622FF"/>
    <w:pPr>
      <w:jc w:val="center"/>
    </w:pPr>
    <w:rPr>
      <w:rFonts w:asciiTheme="minorHAnsi" w:hAnsiTheme="minorHAnsi"/>
      <w:sz w:val="22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rPr>
      <w:jc w:val="center"/>
    </w:trPr>
    <w:tcPr>
      <w:shd w:val="clear" w:color="auto" w:fill="FFFFFF" w:themeFill="background1"/>
      <w:vAlign w:val="center"/>
    </w:tcPr>
    <w:tblStylePr w:type="firstRow">
      <w:rPr>
        <w:b/>
        <w:color w:val="FFFFFF" w:themeColor="background1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0759FA"/>
      </w:tcPr>
    </w:tblStylePr>
  </w:style>
  <w:style w:type="paragraph" w:customStyle="1" w:styleId="NormalAfterTable">
    <w:name w:val="Normal After Table"/>
    <w:basedOn w:val="Normal"/>
    <w:link w:val="NormalAfterTableChar"/>
    <w:qFormat/>
    <w:rsid w:val="00BA4FBD"/>
    <w:pPr>
      <w:spacing w:before="300"/>
    </w:pPr>
  </w:style>
  <w:style w:type="character" w:customStyle="1" w:styleId="NormalAfterTableChar">
    <w:name w:val="Normal After Table Char"/>
    <w:basedOn w:val="DefaultParagraphFont"/>
    <w:link w:val="NormalAfterTable"/>
    <w:rsid w:val="00BA4FBD"/>
    <w:rPr>
      <w:rFonts w:asciiTheme="minorHAnsi" w:eastAsia="SimSun" w:hAnsiTheme="minorHAnsi"/>
      <w:sz w:val="22"/>
      <w:lang w:val="en-US" w:eastAsia="zh-CN"/>
    </w:rPr>
  </w:style>
  <w:style w:type="character" w:customStyle="1" w:styleId="Heading6Char">
    <w:name w:val="Heading 6 Char"/>
    <w:basedOn w:val="DefaultParagraphFont"/>
    <w:link w:val="Heading6"/>
    <w:rsid w:val="00675D7D"/>
    <w:rPr>
      <w:rFonts w:asciiTheme="minorHAnsi" w:eastAsiaTheme="majorEastAsia" w:hAnsiTheme="minorHAnsi" w:cstheme="majorBidi"/>
      <w:iCs/>
      <w:color w:val="0759FA"/>
      <w:sz w:val="22"/>
      <w:lang w:val="en-US" w:eastAsia="zh-CN"/>
    </w:rPr>
  </w:style>
  <w:style w:type="character" w:customStyle="1" w:styleId="Heading7Char">
    <w:name w:val="Heading 7 Char"/>
    <w:basedOn w:val="DefaultParagraphFont"/>
    <w:link w:val="Heading7"/>
    <w:rsid w:val="00675D7D"/>
    <w:rPr>
      <w:rFonts w:asciiTheme="minorHAnsi" w:eastAsiaTheme="majorEastAsia" w:hAnsiTheme="minorHAnsi" w:cstheme="majorBidi"/>
      <w:iCs/>
      <w:color w:val="0759FA"/>
      <w:sz w:val="22"/>
      <w:lang w:val="en-US" w:eastAsia="zh-CN"/>
    </w:rPr>
  </w:style>
  <w:style w:type="character" w:customStyle="1" w:styleId="Heading8Char">
    <w:name w:val="Heading 8 Char"/>
    <w:basedOn w:val="DefaultParagraphFont"/>
    <w:link w:val="Heading8"/>
    <w:rsid w:val="00675D7D"/>
    <w:rPr>
      <w:rFonts w:asciiTheme="minorHAnsi" w:eastAsiaTheme="majorEastAsia" w:hAnsiTheme="minorHAnsi" w:cstheme="majorBidi"/>
      <w:color w:val="0759FA"/>
      <w:sz w:val="22"/>
      <w:lang w:val="en-US" w:eastAsia="zh-CN"/>
    </w:rPr>
  </w:style>
  <w:style w:type="character" w:customStyle="1" w:styleId="Heading9Char">
    <w:name w:val="Heading 9 Char"/>
    <w:basedOn w:val="DefaultParagraphFont"/>
    <w:link w:val="Heading9"/>
    <w:rsid w:val="00675D7D"/>
    <w:rPr>
      <w:rFonts w:asciiTheme="minorHAnsi" w:eastAsiaTheme="majorEastAsia" w:hAnsiTheme="minorHAnsi" w:cstheme="majorBidi"/>
      <w:iCs/>
      <w:color w:val="0759FA"/>
      <w:sz w:val="22"/>
      <w:lang w:val="en-US" w:eastAsia="zh-CN"/>
    </w:rPr>
  </w:style>
  <w:style w:type="paragraph" w:customStyle="1" w:styleId="Code">
    <w:name w:val="Code"/>
    <w:basedOn w:val="Normal"/>
    <w:qFormat/>
    <w:rsid w:val="00EF1A82"/>
    <w:pPr>
      <w:spacing w:before="200" w:after="200"/>
      <w:jc w:val="left"/>
    </w:pPr>
    <w:rPr>
      <w:rFonts w:ascii="Courier New" w:hAnsi="Courier New"/>
      <w:sz w:val="20"/>
    </w:rPr>
  </w:style>
  <w:style w:type="character" w:customStyle="1" w:styleId="Heading2Char">
    <w:name w:val="Heading 2 Char"/>
    <w:basedOn w:val="DefaultParagraphFont"/>
    <w:link w:val="Heading2"/>
    <w:rsid w:val="00556170"/>
    <w:rPr>
      <w:rFonts w:asciiTheme="minorHAnsi" w:eastAsia="SimSun" w:hAnsiTheme="minorHAnsi"/>
      <w:b/>
      <w:bCs/>
      <w:color w:val="0759FA"/>
      <w:sz w:val="24"/>
      <w:lang w:val="en-US" w:eastAsia="zh-CN"/>
    </w:rPr>
  </w:style>
  <w:style w:type="character" w:customStyle="1" w:styleId="Heading3Char">
    <w:name w:val="Heading 3 Char"/>
    <w:basedOn w:val="DefaultParagraphFont"/>
    <w:link w:val="Heading3"/>
    <w:rsid w:val="00556170"/>
    <w:rPr>
      <w:rFonts w:asciiTheme="minorHAnsi" w:eastAsia="SimSun" w:hAnsiTheme="minorHAnsi"/>
      <w:b/>
      <w:i/>
      <w:color w:val="0759FA"/>
      <w:sz w:val="22"/>
      <w:lang w:val="en-US" w:eastAsia="zh-CN"/>
    </w:rPr>
  </w:style>
  <w:style w:type="character" w:styleId="FollowedHyperlink">
    <w:name w:val="FollowedHyperlink"/>
    <w:basedOn w:val="DefaultParagraphFont"/>
    <w:semiHidden/>
    <w:unhideWhenUsed/>
    <w:rsid w:val="00862504"/>
    <w:rPr>
      <w:color w:val="800080" w:themeColor="followedHyperlink"/>
      <w:u w:val="singl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86250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4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header" Target="header1.xml" /><Relationship Id="rId18" Type="http://schemas.openxmlformats.org/officeDocument/2006/relationships/header" Target="header4.xml" /><Relationship Id="rId26" Type="http://schemas.openxmlformats.org/officeDocument/2006/relationships/hyperlink" Target="https:/youtu.be/K2FefeUejQk?si=b2mBP3vEaUkr1Dbg" TargetMode="External" /><Relationship Id="rId3" Type="http://schemas.openxmlformats.org/officeDocument/2006/relationships/customXml" Target="../customXml/item3.xml" /><Relationship Id="rId21" Type="http://schemas.openxmlformats.org/officeDocument/2006/relationships/hyperlink" Target="https://drive.google.com/drive/folders/1MArnlrg1IoIehOtbSweoL2YDK4qLxaK3?usp=sharing" TargetMode="External" /><Relationship Id="rId34" Type="http://schemas.openxmlformats.org/officeDocument/2006/relationships/fontTable" Target="fontTable.xml" /><Relationship Id="rId7" Type="http://schemas.openxmlformats.org/officeDocument/2006/relationships/styles" Target="styles.xml" /><Relationship Id="rId12" Type="http://schemas.openxmlformats.org/officeDocument/2006/relationships/image" Target="media/image1.jpeg" /><Relationship Id="rId17" Type="http://schemas.openxmlformats.org/officeDocument/2006/relationships/footer" Target="footer2.xml" /><Relationship Id="rId25" Type="http://schemas.openxmlformats.org/officeDocument/2006/relationships/hyperlink" Target="https://youtu.be/Lo2vIM-oDoA" TargetMode="External" /><Relationship Id="rId33" Type="http://schemas.openxmlformats.org/officeDocument/2006/relationships/footer" Target="footer5.xml" /><Relationship Id="rId2" Type="http://schemas.openxmlformats.org/officeDocument/2006/relationships/customXml" Target="../customXml/item2.xml" /><Relationship Id="rId16" Type="http://schemas.openxmlformats.org/officeDocument/2006/relationships/header" Target="header3.xml" /><Relationship Id="rId20" Type="http://schemas.openxmlformats.org/officeDocument/2006/relationships/hyperlink" Target="https://drive.google.com/drive/folders/1nppTr6ICztLe4fg3uJQb6B9nd8s014Ab?usp=sharing" TargetMode="External" /><Relationship Id="rId29" Type="http://schemas.openxmlformats.org/officeDocument/2006/relationships/hyperlink" Target="https://youtu.be/NvBZmmLkKyE?si=14ig0Q6SWwnPYApS" TargetMode="Externa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24" Type="http://schemas.openxmlformats.org/officeDocument/2006/relationships/hyperlink" Target="https://drive.google.com/file/d/1w5LSRSnotog7HHLPjEHlP-FXLD_UFE7Y/view?usp=sharing" TargetMode="External" /><Relationship Id="rId32" Type="http://schemas.openxmlformats.org/officeDocument/2006/relationships/header" Target="header6.xml" /><Relationship Id="rId5" Type="http://schemas.openxmlformats.org/officeDocument/2006/relationships/customXml" Target="../customXml/item5.xml" /><Relationship Id="rId15" Type="http://schemas.openxmlformats.org/officeDocument/2006/relationships/header" Target="header2.xml" /><Relationship Id="rId23" Type="http://schemas.openxmlformats.org/officeDocument/2006/relationships/hyperlink" Target="https://docs.google.com/document/d/1RSRqh14xGicSgOWCmG7yoo78L2AYBTtN/edit" TargetMode="External" /><Relationship Id="rId28" Type="http://schemas.openxmlformats.org/officeDocument/2006/relationships/hyperlink" Target="https://www.youtube.com/watch?v=Uf3ke04b3S0" TargetMode="External" /><Relationship Id="rId36" Type="http://schemas.openxmlformats.org/officeDocument/2006/relationships/theme" Target="theme/theme1.xml" /><Relationship Id="rId10" Type="http://schemas.openxmlformats.org/officeDocument/2006/relationships/footnotes" Target="footnotes.xml" /><Relationship Id="rId19" Type="http://schemas.openxmlformats.org/officeDocument/2006/relationships/footer" Target="footer3.xml" /><Relationship Id="rId31" Type="http://schemas.openxmlformats.org/officeDocument/2006/relationships/footer" Target="footer4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oter" Target="footer1.xml" /><Relationship Id="rId22" Type="http://schemas.openxmlformats.org/officeDocument/2006/relationships/hyperlink" Target="https://drive.google.com/drive/folders/1W1LABqh6fRITzYDIno807LsVJPhX1_KN?usp=sharing" TargetMode="External" /><Relationship Id="rId27" Type="http://schemas.openxmlformats.org/officeDocument/2006/relationships/hyperlink" Target="https://youtu.be/sm7grB1U1_A" TargetMode="External" /><Relationship Id="rId30" Type="http://schemas.openxmlformats.org/officeDocument/2006/relationships/header" Target="header5.xml" /><Relationship Id="rId35" Type="http://schemas.openxmlformats.org/officeDocument/2006/relationships/glossaryDocument" Target="glossary/document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 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 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 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 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\Downloads\Word_Template_2019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9CF2384DE142B3B7A3EAD4927CD081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882196DC-A699-4E99-81CC-C4D994A8970C}"/>
      </w:docPartPr>
      <w:docPartBody>
        <w:p w:rsidR="008A1BB3" w:rsidRDefault="00944EC3">
          <w:pPr>
            <w:pStyle w:val="6F9CF2384DE142B3B7A3EAD4927CD081"/>
          </w:pPr>
          <w:r w:rsidRPr="00E069F9">
            <w:rPr>
              <w:rStyle w:val="PlaceholderText"/>
            </w:rPr>
            <w:t>[Title]</w:t>
          </w:r>
        </w:p>
      </w:docPartBody>
    </w:docPart>
    <w:docPart>
      <w:docPartPr>
        <w:name w:val="31BE11CA969E4056B233C10CB923225E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20A0A0F5-9539-49F6-93CF-4675E4923213}"/>
      </w:docPartPr>
      <w:docPartBody>
        <w:p w:rsidR="008A1BB3" w:rsidRDefault="00944EC3">
          <w:pPr>
            <w:pStyle w:val="31BE11CA969E4056B233C10CB923225E"/>
          </w:pPr>
          <w:r w:rsidRPr="00E069F9">
            <w:rPr>
              <w:rStyle w:val="PlaceholderText"/>
            </w:rPr>
            <w:t>[Subject]</w:t>
          </w:r>
        </w:p>
      </w:docPartBody>
    </w:docPart>
    <w:docPart>
      <w:docPartPr>
        <w:name w:val="09C5FA648EA34EEB9D3D5A8A5047E26F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1627EC5D-B203-44FB-AC1C-E805674E4B7B}"/>
      </w:docPartPr>
      <w:docPartBody>
        <w:p w:rsidR="008A1BB3" w:rsidRDefault="00944EC3">
          <w:pPr>
            <w:pStyle w:val="09C5FA648EA34EEB9D3D5A8A5047E26F"/>
          </w:pPr>
          <w:r w:rsidRPr="00E069F9">
            <w:rPr>
              <w:rStyle w:val="PlaceholderText"/>
            </w:rPr>
            <w:t>[Category]</w:t>
          </w:r>
        </w:p>
      </w:docPartBody>
    </w:docPart>
    <w:docPart>
      <w:docPartPr>
        <w:name w:val="2D47C315048343F9BB85DA53E96E828B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528411AE-7217-47DA-AC56-78A7A2E2B0A3}"/>
      </w:docPartPr>
      <w:docPartBody>
        <w:p w:rsidR="008A1BB3" w:rsidRDefault="00944EC3">
          <w:pPr>
            <w:pStyle w:val="2D47C315048343F9BB85DA53E96E828B"/>
          </w:pPr>
          <w:r w:rsidRPr="00E069F9">
            <w:rPr>
              <w:rStyle w:val="PlaceholderText"/>
            </w:rPr>
            <w:t>[Status]</w:t>
          </w:r>
        </w:p>
      </w:docPartBody>
    </w:docPart>
    <w:docPart>
      <w:docPartPr>
        <w:name w:val="5B3DA51B3EAA44999DE06085560234EB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120C91D1-F3FF-4A85-BF3A-CB1E5A209372}"/>
      </w:docPartPr>
      <w:docPartBody>
        <w:p w:rsidR="008A1BB3" w:rsidRDefault="00944EC3">
          <w:pPr>
            <w:pStyle w:val="5B3DA51B3EAA44999DE06085560234EB"/>
          </w:pPr>
          <w:r w:rsidRPr="00E069F9">
            <w:rPr>
              <w:rStyle w:val="PlaceholderText"/>
            </w:rPr>
            <w:t>[Publish Date]</w:t>
          </w:r>
        </w:p>
      </w:docPartBody>
    </w:docPart>
    <w:docPart>
      <w:docPartPr>
        <w:name w:val="E4B957AE24924BA194CBEFA246BBC1FF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42DA71B2-979A-40E8-ABF1-9216B998AC65}"/>
      </w:docPartPr>
      <w:docPartBody>
        <w:p w:rsidR="008A1BB3" w:rsidRDefault="00944EC3">
          <w:pPr>
            <w:pStyle w:val="E4B957AE24924BA194CBEFA246BBC1FF"/>
          </w:pPr>
          <w:r w:rsidRPr="007C03D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3A"/>
    <w:rsid w:val="000C5C01"/>
    <w:rsid w:val="00180328"/>
    <w:rsid w:val="004129BC"/>
    <w:rsid w:val="00427176"/>
    <w:rsid w:val="00601C56"/>
    <w:rsid w:val="00691CBC"/>
    <w:rsid w:val="006D6046"/>
    <w:rsid w:val="007A063A"/>
    <w:rsid w:val="00827160"/>
    <w:rsid w:val="0085012A"/>
    <w:rsid w:val="008A1BB3"/>
    <w:rsid w:val="008F27EA"/>
    <w:rsid w:val="00941F3D"/>
    <w:rsid w:val="00944EC3"/>
    <w:rsid w:val="009C7C8D"/>
    <w:rsid w:val="00A54845"/>
    <w:rsid w:val="00A7029F"/>
    <w:rsid w:val="00B72A73"/>
    <w:rsid w:val="00D05AE0"/>
    <w:rsid w:val="00D959F8"/>
    <w:rsid w:val="00DD45D1"/>
    <w:rsid w:val="00E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F9CF2384DE142B3B7A3EAD4927CD081">
    <w:name w:val="6F9CF2384DE142B3B7A3EAD4927CD081"/>
  </w:style>
  <w:style w:type="paragraph" w:customStyle="1" w:styleId="31BE11CA969E4056B233C10CB923225E">
    <w:name w:val="31BE11CA969E4056B233C10CB923225E"/>
  </w:style>
  <w:style w:type="paragraph" w:customStyle="1" w:styleId="09C5FA648EA34EEB9D3D5A8A5047E26F">
    <w:name w:val="09C5FA648EA34EEB9D3D5A8A5047E26F"/>
  </w:style>
  <w:style w:type="paragraph" w:customStyle="1" w:styleId="2D47C315048343F9BB85DA53E96E828B">
    <w:name w:val="2D47C315048343F9BB85DA53E96E828B"/>
  </w:style>
  <w:style w:type="paragraph" w:customStyle="1" w:styleId="5B3DA51B3EAA44999DE06085560234EB">
    <w:name w:val="5B3DA51B3EAA44999DE06085560234EB"/>
  </w:style>
  <w:style w:type="paragraph" w:customStyle="1" w:styleId="E4B957AE24924BA194CBEFA246BBC1FF">
    <w:name w:val="E4B957AE24924BA194CBEFA246BBC1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olphin">
      <a:dk1>
        <a:sysClr val="windowText" lastClr="000000"/>
      </a:dk1>
      <a:lt1>
        <a:sysClr val="window" lastClr="FFFFFF"/>
      </a:lt1>
      <a:dk2>
        <a:srgbClr val="0759FA"/>
      </a:dk2>
      <a:lt2>
        <a:srgbClr val="80A5FA"/>
      </a:lt2>
      <a:accent1>
        <a:srgbClr val="0759FA"/>
      </a:accent1>
      <a:accent2>
        <a:srgbClr val="C0504D"/>
      </a:accent2>
      <a:accent3>
        <a:srgbClr val="9BBB59"/>
      </a:accent3>
      <a:accent4>
        <a:srgbClr val="8064A2"/>
      </a:accent4>
      <a:accent5>
        <a:srgbClr val="80A5FA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>2023-09-26T00:00:00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4c0ad9-a8ff-4ca4-bda1-ef02cc04ab1f" xsi:nil="true"/>
    <lcf76f155ced4ddcb4097134ff3c332f xmlns="816aca44-1f17-4481-819f-a22ce099672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58EFF17158D4CA9D70884A945F167" ma:contentTypeVersion="11" ma:contentTypeDescription="Create a new document." ma:contentTypeScope="" ma:versionID="d1e0ba6a867f2fb2fdcc8c1355528bb3">
  <xsd:schema xmlns:xsd="http://www.w3.org/2001/XMLSchema" xmlns:xs="http://www.w3.org/2001/XMLSchema" xmlns:p="http://schemas.microsoft.com/office/2006/metadata/properties" xmlns:ns2="816aca44-1f17-4481-819f-a22ce099672c" xmlns:ns3="a84c0ad9-a8ff-4ca4-bda1-ef02cc04ab1f" targetNamespace="http://schemas.microsoft.com/office/2006/metadata/properties" ma:root="true" ma:fieldsID="a6b4b316a733126119711bb1f9cc5aa7" ns2:_="" ns3:_="">
    <xsd:import namespace="816aca44-1f17-4481-819f-a22ce099672c"/>
    <xsd:import namespace="a84c0ad9-a8ff-4ca4-bda1-ef02cc04a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ca44-1f17-4481-819f-a22ce0996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c0ad9-a8ff-4ca4-bda1-ef02cc04ab1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59b7efd-8255-43d4-998b-0fb6d2f39474}" ma:internalName="TaxCatchAll" ma:showField="CatchAllData" ma:web="a84c0ad9-a8ff-4ca4-bda1-ef02cc04a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084C10-06B0-4F0A-8CDF-CF8126407B97}">
  <ds:schemaRefs>
    <ds:schemaRef ds:uri="http://schemas.microsoft.com/office/2006/metadata/properties"/>
    <ds:schemaRef ds:uri="http://www.w3.org/2000/xmlns/"/>
    <ds:schemaRef ds:uri="a84c0ad9-a8ff-4ca4-bda1-ef02cc04ab1f"/>
    <ds:schemaRef ds:uri="http://www.w3.org/2001/XMLSchema-instance"/>
    <ds:schemaRef ds:uri="816aca44-1f17-4481-819f-a22ce099672c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F859E0-50F5-489E-92AA-F7884784FE8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16aca44-1f17-4481-819f-a22ce099672c"/>
    <ds:schemaRef ds:uri="a84c0ad9-a8ff-4ca4-bda1-ef02cc04ab1f"/>
  </ds:schemaRefs>
</ds:datastoreItem>
</file>

<file path=customXml/itemProps4.xml><?xml version="1.0" encoding="utf-8"?>
<ds:datastoreItem xmlns:ds="http://schemas.openxmlformats.org/officeDocument/2006/customXml" ds:itemID="{CBABC48A-8FDC-40C0-B42B-E448D39D21EA}">
  <ds:schemaRefs>
    <ds:schemaRef ds:uri="http://schemas.openxmlformats.org/officeDocument/2006/bibliography"/>
    <ds:schemaRef ds:uri="http://www.w3.org/2000/xmlns/"/>
  </ds:schemaRefs>
</ds:datastoreItem>
</file>

<file path=customXml/itemProps5.xml><?xml version="1.0" encoding="utf-8"?>
<ds:datastoreItem xmlns:ds="http://schemas.openxmlformats.org/officeDocument/2006/customXml" ds:itemID="{E9FF0C56-E787-41D5-A07E-E80A1A855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Word_Template_2019.dotx</Template>
  <TotalTime>3</TotalTime>
  <Pages>1</Pages>
  <Words>836</Words>
  <Characters>4766</Characters>
  <Application>Microsoft Office Word</Application>
  <DocSecurity>0</DocSecurity>
  <Lines>39</Lines>
  <Paragraphs>11</Paragraphs>
  <ScaleCrop>false</ScaleCrop>
  <Company>Dolphin Technology Inc.</Company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VLSI Course</dc:title>
  <dc:subject>Plan for VLSI Course Project</dc:subject>
  <dc:creator>tung</dc:creator>
  <cp:keywords/>
  <dc:description>Company Confidential</dc:description>
  <cp:lastModifiedBy>NGUYEN MINH HOANG 20182540</cp:lastModifiedBy>
  <cp:revision>76</cp:revision>
  <cp:lastPrinted>2023-10-05T15:26:00Z</cp:lastPrinted>
  <dcterms:created xsi:type="dcterms:W3CDTF">2023-09-27T06:01:00Z</dcterms:created>
  <dcterms:modified xsi:type="dcterms:W3CDTF">2023-11-03T23:32:00Z</dcterms:modified>
  <cp:category>Training Plan</cp:category>
  <cp:contentStatus>Revision 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0x010100F3958EFF17158D4CA9D70884A945F167</vt:lpwstr>
  </property>
  <property fmtid="{D5CDD505-2E9C-101B-9397-08002B2CF9AE}" pid="3" name="MediaServiceImageTags">
    <vt:lpwstr/>
  </property>
</Properties>
</file>